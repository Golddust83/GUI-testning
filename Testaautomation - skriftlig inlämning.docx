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29D15" w14:textId="77777777" w:rsidR="00220B9B" w:rsidRPr="00B0306F" w:rsidRDefault="007766B6" w:rsidP="00220B9B">
      <w:r w:rsidRPr="00B0306F">
        <w:rPr>
          <w:noProof/>
          <w:lang w:bidi="sv-SE"/>
        </w:rPr>
        <mc:AlternateContent>
          <mc:Choice Requires="wpg">
            <w:drawing>
              <wp:anchor distT="0" distB="0" distL="114300" distR="114300" simplePos="0" relativeHeight="251712512" behindDoc="1" locked="1" layoutInCell="1" allowOverlap="1" wp14:anchorId="16BE40CD" wp14:editId="1BC8C175">
                <wp:simplePos x="0" y="0"/>
                <wp:positionH relativeFrom="column">
                  <wp:posOffset>-685800</wp:posOffset>
                </wp:positionH>
                <wp:positionV relativeFrom="paragraph">
                  <wp:posOffset>-631190</wp:posOffset>
                </wp:positionV>
                <wp:extent cx="7772400" cy="7772400"/>
                <wp:effectExtent l="0" t="0" r="0" b="0"/>
                <wp:wrapNone/>
                <wp:docPr id="2" name="Grup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ktangulär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95124"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ktangulär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Bild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6BE40CD" id="Grup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">
                <v:rect id="Rektangulär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63F95124" w14:textId="77777777" w:rsidR="004E5762" w:rsidRPr="0006324A" w:rsidRDefault="004E5762" w:rsidP="00220B9B"/>
                    </w:txbxContent>
                  </v:textbox>
                </v:rect>
                <v:rect id="Rektangulär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Ind w:w="-142" w:type="dxa"/>
        <w:tblCellMar>
          <w:left w:w="0" w:type="dxa"/>
          <w:right w:w="0" w:type="dxa"/>
        </w:tblCellMar>
        <w:tblLook w:val="04A0" w:firstRow="1" w:lastRow="0" w:firstColumn="1" w:lastColumn="0" w:noHBand="0" w:noVBand="1"/>
      </w:tblPr>
      <w:tblGrid>
        <w:gridCol w:w="10023"/>
        <w:gridCol w:w="297"/>
      </w:tblGrid>
      <w:tr w:rsidR="00FF2BC5" w:rsidRPr="00B0306F" w14:paraId="2C100C11" w14:textId="77777777" w:rsidTr="00C33C62">
        <w:trPr>
          <w:trHeight w:val="3168"/>
        </w:trPr>
        <w:tc>
          <w:tcPr>
            <w:tcW w:w="10023" w:type="dxa"/>
            <w:tcMar>
              <w:top w:w="7200" w:type="dxa"/>
            </w:tcMar>
            <w:vAlign w:val="bottom"/>
          </w:tcPr>
          <w:p w14:paraId="4F594D57" w14:textId="3B10F682" w:rsidR="00317275" w:rsidRDefault="00D528B9" w:rsidP="00317275">
            <w:pPr>
              <w:pStyle w:val="Rubrik"/>
            </w:pPr>
            <w:r w:rsidRPr="00B0306F">
              <w:rPr>
                <w:lang w:bidi="sv-SE"/>
              </w:rPr>
              <w:t xml:space="preserve"> </w:t>
            </w:r>
            <w:sdt>
              <w:sdtPr>
                <w:rPr>
                  <w:rFonts w:eastAsiaTheme="minorEastAsia" w:cstheme="minorBidi"/>
                  <w:b/>
                  <w:kern w:val="0"/>
                  <w:sz w:val="160"/>
                  <w:szCs w:val="22"/>
                  <w:lang w:bidi="sv-SE"/>
                </w:rPr>
                <w:id w:val="-270094856"/>
                <w:placeholder>
                  <w:docPart w:val="DF3A571CADD34A2399306AD18F5CD4D5"/>
                </w:placeholder>
                <w:temporary/>
                <w:showingPlcHdr/>
                <w15:appearance w15:val="hidden"/>
              </w:sdtPr>
              <w:sdtContent>
                <w:r w:rsidR="00FF2BC5" w:rsidRPr="00317275">
                  <w:rPr>
                    <w:rFonts w:eastAsiaTheme="minorEastAsia" w:cstheme="minorBidi"/>
                    <w:b/>
                    <w:kern w:val="0"/>
                    <w:sz w:val="160"/>
                    <w:szCs w:val="22"/>
                    <w:lang w:bidi="sv-SE"/>
                  </w:rPr>
                  <w:t>Rapport</w:t>
                </w:r>
              </w:sdtContent>
            </w:sdt>
            <w:r w:rsidR="00317275">
              <w:rPr>
                <w:b/>
                <w:lang w:bidi="sv-SE"/>
              </w:rPr>
              <w:t xml:space="preserve"> -</w:t>
            </w:r>
          </w:p>
          <w:p w14:paraId="7FBEC5D1" w14:textId="42867AB8" w:rsidR="00317275" w:rsidRPr="00317275" w:rsidRDefault="00317275" w:rsidP="00317275">
            <w:r w:rsidRPr="00317275">
              <w:rPr>
                <w:rFonts w:asciiTheme="majorHAnsi" w:eastAsiaTheme="minorEastAsia" w:hAnsiTheme="majorHAnsi"/>
                <w:b/>
                <w:color w:val="FFFFFF" w:themeColor="background1"/>
                <w:sz w:val="160"/>
                <w:lang w:bidi="sv-SE"/>
              </w:rPr>
              <w:t>testautomation</w:t>
            </w:r>
          </w:p>
        </w:tc>
        <w:tc>
          <w:tcPr>
            <w:tcW w:w="297" w:type="dxa"/>
          </w:tcPr>
          <w:p w14:paraId="54B7D916" w14:textId="77777777" w:rsidR="00FF2BC5" w:rsidRPr="00B0306F" w:rsidRDefault="00FF2BC5" w:rsidP="00220B9B">
            <w:pPr>
              <w:pStyle w:val="Rubrik"/>
            </w:pPr>
          </w:p>
        </w:tc>
      </w:tr>
      <w:tr w:rsidR="00FF2BC5" w:rsidRPr="00B0306F" w14:paraId="38F02855" w14:textId="77777777" w:rsidTr="00C33C62">
        <w:tc>
          <w:tcPr>
            <w:tcW w:w="10023" w:type="dxa"/>
            <w:tcMar>
              <w:top w:w="454" w:type="dxa"/>
            </w:tcMar>
          </w:tcPr>
          <w:p w14:paraId="7EABB14D" w14:textId="4FF9C55D" w:rsidR="00FF2BC5" w:rsidRPr="00B0306F" w:rsidRDefault="00FF2BC5" w:rsidP="00D528B9">
            <w:pPr>
              <w:pStyle w:val="Inledning1"/>
            </w:pPr>
          </w:p>
          <w:p w14:paraId="1BBDE1F8" w14:textId="325C4520" w:rsidR="00FF2BC5" w:rsidRPr="00C33C62" w:rsidRDefault="00317275" w:rsidP="00D528B9">
            <w:pPr>
              <w:pStyle w:val="Frfattare"/>
              <w:rPr>
                <w:sz w:val="28"/>
                <w:szCs w:val="28"/>
              </w:rPr>
            </w:pPr>
            <w:r w:rsidRPr="00C33C62">
              <w:rPr>
                <w:sz w:val="28"/>
                <w:szCs w:val="28"/>
              </w:rPr>
              <w:t>Av: Nina Persson, Testautomation med CI, MVT22, 2023-03-16</w:t>
            </w:r>
          </w:p>
        </w:tc>
        <w:tc>
          <w:tcPr>
            <w:tcW w:w="297" w:type="dxa"/>
          </w:tcPr>
          <w:p w14:paraId="5E929878" w14:textId="77777777" w:rsidR="00FF2BC5" w:rsidRPr="00B0306F" w:rsidRDefault="00FF2BC5" w:rsidP="00FF2BC5"/>
        </w:tc>
      </w:tr>
    </w:tbl>
    <w:p w14:paraId="70481E91" w14:textId="77777777" w:rsidR="00220B9B" w:rsidRPr="00B0306F" w:rsidRDefault="00220B9B" w:rsidP="00220B9B"/>
    <w:p w14:paraId="1B60F630" w14:textId="77777777" w:rsidR="007766B6" w:rsidRPr="00FE75D9" w:rsidRDefault="007766B6" w:rsidP="00220B9B">
      <w:pPr>
        <w:sectPr w:rsidR="007766B6" w:rsidRPr="00FE75D9" w:rsidSect="00CC79C9">
          <w:pgSz w:w="11906" w:h="16838" w:code="9"/>
          <w:pgMar w:top="994" w:right="864" w:bottom="720" w:left="864" w:header="706" w:footer="706" w:gutter="0"/>
          <w:cols w:space="851"/>
          <w:docGrid w:linePitch="360"/>
        </w:sectPr>
      </w:pPr>
    </w:p>
    <w:p w14:paraId="71D15CC3" w14:textId="77777777" w:rsidR="00B31872" w:rsidRPr="00FE75D9" w:rsidRDefault="00B31872" w:rsidP="00220B9B">
      <w:r w:rsidRPr="00B0306F">
        <w:rPr>
          <w:noProof/>
          <w:lang w:bidi="sv-SE"/>
        </w:rPr>
        <w:lastRenderedPageBreak/>
        <mc:AlternateContent>
          <mc:Choice Requires="wpg">
            <w:drawing>
              <wp:anchor distT="0" distB="0" distL="114300" distR="114300" simplePos="0" relativeHeight="251700224" behindDoc="1" locked="1" layoutInCell="1" allowOverlap="1" wp14:anchorId="7FB255D4" wp14:editId="7793AC49">
                <wp:simplePos x="0" y="0"/>
                <wp:positionH relativeFrom="column">
                  <wp:posOffset>-674370</wp:posOffset>
                </wp:positionH>
                <wp:positionV relativeFrom="line">
                  <wp:posOffset>-683895</wp:posOffset>
                </wp:positionV>
                <wp:extent cx="7801200" cy="7783200"/>
                <wp:effectExtent l="0" t="0" r="9525" b="8255"/>
                <wp:wrapNone/>
                <wp:docPr id="29" name="Grup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ktangulär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49F442"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Bild 15">
                            <a:extLst>
                              <a:ext uri="{C183D7F6-B498-43B3-948B-1728B52AA6E4}">
                                <adec:decorative xmlns:adec="http://schemas.microsoft.com/office/drawing/2017/decorative" val="1"/>
                              </a:ext>
                            </a:extLst>
                          </pic:cNvPr>
                          <pic:cNvPicPr>
                            <a:picLocks noChangeAspect="1"/>
                          </pic:cNvPicPr>
                        </pic:nvPicPr>
                        <pic:blipFill rotWithShape="1">
                          <a:blip r:embed="rId13"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ktangulär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B255D4" id="Grup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">
                <v:rect id="Rektangulär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2649F442" w14:textId="77777777" w:rsidR="00B31872" w:rsidRPr="00E403F2" w:rsidRDefault="00B31872" w:rsidP="00A618B4"/>
                    </w:txbxContent>
                  </v:textbox>
                </v:rect>
                <v:shape id="Bild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4" o:title=""/>
                </v:shape>
                <v:rect id="Rektangulär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725"/>
        <w:gridCol w:w="2453"/>
      </w:tblGrid>
      <w:tr w:rsidR="00A618B4" w:rsidRPr="00B0306F" w14:paraId="4D038CF4" w14:textId="77777777" w:rsidTr="00617F7D">
        <w:tc>
          <w:tcPr>
            <w:tcW w:w="10086" w:type="dxa"/>
            <w:gridSpan w:val="2"/>
            <w:tcMar>
              <w:top w:w="8902" w:type="dxa"/>
            </w:tcMar>
          </w:tcPr>
          <w:p w14:paraId="07E09011" w14:textId="2C84BE50" w:rsidR="00A618B4" w:rsidRPr="00B0306F" w:rsidRDefault="00BB36A3" w:rsidP="00D528B9">
            <w:pPr>
              <w:pStyle w:val="Kapitelrubrik"/>
            </w:pPr>
            <w:r>
              <w:t>Val av testverktyg</w:t>
            </w:r>
          </w:p>
        </w:tc>
      </w:tr>
      <w:tr w:rsidR="00B31872" w:rsidRPr="00B0306F" w14:paraId="63633A8F" w14:textId="77777777" w:rsidTr="00475E10">
        <w:trPr>
          <w:trHeight w:val="1728"/>
        </w:trPr>
        <w:tc>
          <w:tcPr>
            <w:tcW w:w="7655" w:type="dxa"/>
            <w:tcMar>
              <w:top w:w="461" w:type="dxa"/>
              <w:bottom w:w="576" w:type="dxa"/>
            </w:tcMar>
            <w:vAlign w:val="bottom"/>
          </w:tcPr>
          <w:p w14:paraId="1C434FFF" w14:textId="2D90CA15" w:rsidR="00B31872" w:rsidRPr="00B0306F" w:rsidRDefault="00BB36A3" w:rsidP="00D528B9">
            <w:pPr>
              <w:pStyle w:val="Inledning1"/>
            </w:pPr>
            <w:r>
              <w:t xml:space="preserve">Svårt men spännande, det tog ganska mycket tid och funderande innan jag hittade rätt. </w:t>
            </w:r>
          </w:p>
        </w:tc>
        <w:tc>
          <w:tcPr>
            <w:tcW w:w="2431" w:type="dxa"/>
          </w:tcPr>
          <w:p w14:paraId="5D60BDEE" w14:textId="77777777" w:rsidR="00B31872" w:rsidRPr="00B0306F" w:rsidRDefault="00B31872" w:rsidP="00D528B9">
            <w:pPr>
              <w:pStyle w:val="Inledning1"/>
            </w:pPr>
          </w:p>
        </w:tc>
      </w:tr>
    </w:tbl>
    <w:p w14:paraId="70CA7DC0" w14:textId="77777777" w:rsidR="007766B6" w:rsidRPr="00B0306F" w:rsidRDefault="007766B6" w:rsidP="00220B9B"/>
    <w:p w14:paraId="23472DFB" w14:textId="77777777" w:rsidR="007766B6" w:rsidRPr="00B0306F" w:rsidRDefault="007766B6" w:rsidP="00220B9B">
      <w:pPr>
        <w:sectPr w:rsidR="007766B6" w:rsidRPr="00B0306F" w:rsidSect="00CC79C9">
          <w:pgSz w:w="11906" w:h="16838" w:code="9"/>
          <w:pgMar w:top="994" w:right="864" w:bottom="720" w:left="864" w:header="706" w:footer="706" w:gutter="0"/>
          <w:cols w:space="851"/>
          <w:docGrid w:linePitch="360"/>
        </w:sectPr>
      </w:pPr>
    </w:p>
    <w:p w14:paraId="7CBBBA24" w14:textId="77777777" w:rsidR="00617F7D" w:rsidRPr="00B0306F" w:rsidRDefault="00617F7D" w:rsidP="007766B6">
      <w:pPr>
        <w:spacing w:after="0"/>
      </w:pPr>
      <w:r w:rsidRPr="00B0306F">
        <w:rPr>
          <w:noProof/>
          <w:lang w:bidi="sv-SE"/>
        </w:rPr>
        <w:lastRenderedPageBreak/>
        <mc:AlternateContent>
          <mc:Choice Requires="wpg">
            <w:drawing>
              <wp:anchor distT="0" distB="0" distL="114300" distR="114300" simplePos="0" relativeHeight="251695104" behindDoc="1" locked="1" layoutInCell="1" allowOverlap="1" wp14:anchorId="7745598A" wp14:editId="3A88E810">
                <wp:simplePos x="0" y="0"/>
                <wp:positionH relativeFrom="column">
                  <wp:posOffset>4299585</wp:posOffset>
                </wp:positionH>
                <wp:positionV relativeFrom="line">
                  <wp:posOffset>-631190</wp:posOffset>
                </wp:positionV>
                <wp:extent cx="2784475" cy="10858500"/>
                <wp:effectExtent l="0" t="0" r="0" b="0"/>
                <wp:wrapNone/>
                <wp:docPr id="31" name="Grup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858500"/>
                          <a:chOff x="352382" y="-161941"/>
                          <a:chExt cx="2782018" cy="10127484"/>
                        </a:xfrm>
                        <a:solidFill>
                          <a:schemeClr val="accent2"/>
                        </a:solidFill>
                      </wpg:grpSpPr>
                      <wps:wsp>
                        <wps:cNvPr id="17" name="Rektangulär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ktangulär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F22A40" id="Grupp 31" o:spid="_x0000_s1026" alt="&quot;&quot;" style="position:absolute;margin-left:338.55pt;margin-top:-49.7pt;width:219.25pt;height:855pt;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">
                <v:rect id="Rektangulär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ktangulär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437"/>
        <w:gridCol w:w="3741"/>
      </w:tblGrid>
      <w:tr w:rsidR="00922B8C" w:rsidRPr="00B0306F" w14:paraId="0978E27D" w14:textId="77777777" w:rsidTr="0028265E">
        <w:trPr>
          <w:trHeight w:val="3870"/>
        </w:trPr>
        <w:tc>
          <w:tcPr>
            <w:tcW w:w="6379" w:type="dxa"/>
            <w:vMerge w:val="restart"/>
          </w:tcPr>
          <w:p w14:paraId="48E0ED9D" w14:textId="4AC02405" w:rsidR="00922B8C" w:rsidRPr="00B0306F" w:rsidRDefault="00BB36A3" w:rsidP="00617F7D">
            <w:pPr>
              <w:pStyle w:val="Rubrik1"/>
            </w:pPr>
            <w:r>
              <w:t xml:space="preserve">Funderingar </w:t>
            </w:r>
            <w:r w:rsidR="000236FD">
              <w:t>innan</w:t>
            </w:r>
            <w:r>
              <w:t xml:space="preserve"> valet</w:t>
            </w:r>
          </w:p>
          <w:p w14:paraId="54736E1E" w14:textId="54A37060" w:rsidR="00922B8C" w:rsidRDefault="00BB36A3" w:rsidP="00617F7D">
            <w:pPr>
              <w:rPr>
                <w:noProof/>
              </w:rPr>
            </w:pPr>
            <w:r w:rsidRPr="00BB36A3">
              <w:rPr>
                <w:noProof/>
              </w:rPr>
              <w:t>Då man skulle göra allt själv utan varken hjälp från skolkamrater eller lärare så förstod jag att jag inte kunde göra det för svårt</w:t>
            </w:r>
            <w:r>
              <w:rPr>
                <w:noProof/>
              </w:rPr>
              <w:t xml:space="preserve">, samtidigt ville </w:t>
            </w:r>
            <w:r w:rsidR="002E4FB6">
              <w:rPr>
                <w:noProof/>
              </w:rPr>
              <w:t>jag</w:t>
            </w:r>
            <w:r>
              <w:rPr>
                <w:noProof/>
              </w:rPr>
              <w:t xml:space="preserve"> ju lära </w:t>
            </w:r>
            <w:r w:rsidR="002E4FB6">
              <w:rPr>
                <w:noProof/>
              </w:rPr>
              <w:t>m</w:t>
            </w:r>
            <w:r>
              <w:rPr>
                <w:noProof/>
              </w:rPr>
              <w:t>ig ordentligt och något som man skulle ha nytta av på en framtida arbetsplats.</w:t>
            </w:r>
          </w:p>
          <w:p w14:paraId="1D1AE839" w14:textId="4FB45AA6" w:rsidR="00FE75D9" w:rsidRDefault="00FE75D9" w:rsidP="00617F7D">
            <w:pPr>
              <w:rPr>
                <w:noProof/>
              </w:rPr>
            </w:pPr>
            <w:r>
              <w:rPr>
                <w:noProof/>
              </w:rPr>
              <w:t xml:space="preserve">Jag tänkte först att testa API:er var det som skulle imponera mest både på mig själv, lärare och framtida chefer men det kändes också som det svåraste och faktiskt också det tråkigaste. Jag visste inte var det fanns </w:t>
            </w:r>
            <w:r w:rsidR="00EA68B0">
              <w:rPr>
                <w:noProof/>
              </w:rPr>
              <w:t xml:space="preserve">roliga </w:t>
            </w:r>
            <w:r>
              <w:rPr>
                <w:noProof/>
              </w:rPr>
              <w:t>API:er som vi kunde få tillgång till</w:t>
            </w:r>
            <w:r w:rsidR="00EA68B0">
              <w:rPr>
                <w:noProof/>
              </w:rPr>
              <w:t xml:space="preserve"> heller.</w:t>
            </w:r>
          </w:p>
          <w:p w14:paraId="54689E83" w14:textId="0F92B59F" w:rsidR="00FE75D9" w:rsidRDefault="00FE75D9" w:rsidP="00617F7D">
            <w:pPr>
              <w:rPr>
                <w:noProof/>
              </w:rPr>
            </w:pPr>
            <w:r>
              <w:rPr>
                <w:noProof/>
              </w:rPr>
              <w:t xml:space="preserve">Hade jag fått lära mig det bättre under teorilektionerna så hade jag kanske vågat ge mig på det men </w:t>
            </w:r>
            <w:r w:rsidR="00EA68B0">
              <w:rPr>
                <w:noProof/>
              </w:rPr>
              <w:t>som det var nu var det för svårt. Och SoapUI gav heller inte inspiration till att gå djupare in i det.</w:t>
            </w:r>
          </w:p>
          <w:p w14:paraId="0A4E47CB" w14:textId="49EE406D" w:rsidR="00EA68B0" w:rsidRDefault="00EA68B0" w:rsidP="00617F7D">
            <w:pPr>
              <w:rPr>
                <w:noProof/>
              </w:rPr>
            </w:pPr>
            <w:r>
              <w:rPr>
                <w:noProof/>
              </w:rPr>
              <w:t>Mot slutet av funderingsperioden hittade jag Postman som verktyg för att testa API:er och det såg lite roligare ut men då hade jag nog redan bestämt mig för vilken hemsida jag ville GUI-testa så det var redan försent.</w:t>
            </w:r>
          </w:p>
          <w:p w14:paraId="3CE55A02" w14:textId="24F98652" w:rsidR="00EA68B0" w:rsidRDefault="00EA68B0" w:rsidP="00617F7D">
            <w:pPr>
              <w:rPr>
                <w:noProof/>
              </w:rPr>
            </w:pPr>
            <w:r>
              <w:rPr>
                <w:noProof/>
              </w:rPr>
              <w:t>Jag hade kunnat testa API:er på Spotify visade det sig men tyckte det var lite för tråkigt det också.</w:t>
            </w:r>
            <w:r w:rsidR="000236FD">
              <w:rPr>
                <w:noProof/>
              </w:rPr>
              <w:t xml:space="preserve"> </w:t>
            </w:r>
          </w:p>
          <w:p w14:paraId="49426C9C" w14:textId="7C8CCB78" w:rsidR="00EA68B0" w:rsidRPr="00B0306F" w:rsidRDefault="00EA68B0" w:rsidP="00617F7D">
            <w:pPr>
              <w:rPr>
                <w:noProof/>
              </w:rPr>
            </w:pPr>
            <w:r>
              <w:rPr>
                <w:noProof/>
              </w:rPr>
              <w:t>Varför jag verkligen ens övervägde API-testning berodde på att vi hade fått lära oss att det var b</w:t>
            </w:r>
            <w:r w:rsidRPr="00EA68B0">
              <w:rPr>
                <w:noProof/>
              </w:rPr>
              <w:t xml:space="preserve">ättre att automatisera </w:t>
            </w:r>
            <w:r>
              <w:rPr>
                <w:noProof/>
              </w:rPr>
              <w:t xml:space="preserve">API:er </w:t>
            </w:r>
            <w:r w:rsidRPr="00EA68B0">
              <w:rPr>
                <w:noProof/>
              </w:rPr>
              <w:t>än end-to-end-tester enligt testpyramiden</w:t>
            </w:r>
            <w:r w:rsidR="000236FD">
              <w:rPr>
                <w:noProof/>
              </w:rPr>
              <w:t xml:space="preserve"> men efter mycket om och men så brydde jag mig inte om det</w:t>
            </w:r>
            <w:r>
              <w:rPr>
                <w:noProof/>
              </w:rPr>
              <w:t>.</w:t>
            </w:r>
            <w:r w:rsidR="000236FD">
              <w:rPr>
                <w:noProof/>
              </w:rPr>
              <w:t xml:space="preserve"> Som första testautomationsövning ever fick det bli något roligt och lättare men som ändå kunde vara bra att kunna.</w:t>
            </w:r>
          </w:p>
          <w:p w14:paraId="497E595C" w14:textId="5AF8943C" w:rsidR="00922B8C" w:rsidRPr="000236FD" w:rsidRDefault="00922B8C" w:rsidP="00617F7D">
            <w:pPr>
              <w:pStyle w:val="Rubrik1"/>
            </w:pPr>
          </w:p>
          <w:p w14:paraId="0F3701DB" w14:textId="618E239F" w:rsidR="00922B8C" w:rsidRPr="00B0306F" w:rsidRDefault="00922B8C" w:rsidP="00617F7D">
            <w:pPr>
              <w:rPr>
                <w:noProof/>
              </w:rPr>
            </w:pPr>
          </w:p>
        </w:tc>
        <w:tc>
          <w:tcPr>
            <w:tcW w:w="3707" w:type="dxa"/>
          </w:tcPr>
          <w:p w14:paraId="4C4EE375" w14:textId="77777777" w:rsidR="00922B8C" w:rsidRPr="00B0306F" w:rsidRDefault="00922B8C" w:rsidP="00617F7D"/>
        </w:tc>
      </w:tr>
      <w:tr w:rsidR="00922B8C" w:rsidRPr="00BB36A3" w14:paraId="453C7322" w14:textId="77777777" w:rsidTr="00DC49B0">
        <w:trPr>
          <w:trHeight w:val="4241"/>
        </w:trPr>
        <w:tc>
          <w:tcPr>
            <w:tcW w:w="6379" w:type="dxa"/>
            <w:vMerge/>
          </w:tcPr>
          <w:p w14:paraId="7D9586DC" w14:textId="77777777" w:rsidR="00922B8C" w:rsidRPr="00B0306F" w:rsidRDefault="00922B8C" w:rsidP="00617F7D"/>
        </w:tc>
        <w:tc>
          <w:tcPr>
            <w:tcW w:w="3707" w:type="dxa"/>
            <w:tcMar>
              <w:left w:w="737" w:type="dxa"/>
            </w:tcMar>
          </w:tcPr>
          <w:p w14:paraId="6C63A1A0" w14:textId="20EA0752" w:rsidR="00922B8C" w:rsidRPr="00BB36A3" w:rsidRDefault="00BB36A3" w:rsidP="007766B6">
            <w:pPr>
              <w:pStyle w:val="Citat3"/>
              <w:rPr>
                <w:strike/>
              </w:rPr>
            </w:pPr>
            <w:r>
              <w:t>API eller inte</w:t>
            </w:r>
            <w:r w:rsidR="00C33C62">
              <w:t xml:space="preserve"> API</w:t>
            </w:r>
            <w:r>
              <w:t>, det är frågan.</w:t>
            </w:r>
          </w:p>
        </w:tc>
      </w:tr>
      <w:tr w:rsidR="00922B8C" w:rsidRPr="00BB36A3" w14:paraId="6D660EC6" w14:textId="77777777" w:rsidTr="00593F53">
        <w:tc>
          <w:tcPr>
            <w:tcW w:w="6379" w:type="dxa"/>
            <w:vMerge/>
          </w:tcPr>
          <w:p w14:paraId="3B19AA81" w14:textId="77777777" w:rsidR="00922B8C" w:rsidRPr="00BB36A3" w:rsidRDefault="00922B8C" w:rsidP="00617F7D"/>
        </w:tc>
        <w:tc>
          <w:tcPr>
            <w:tcW w:w="3707" w:type="dxa"/>
          </w:tcPr>
          <w:p w14:paraId="62AEF7D2" w14:textId="77777777" w:rsidR="00922B8C" w:rsidRPr="00BB36A3" w:rsidRDefault="00922B8C" w:rsidP="00617F7D"/>
        </w:tc>
      </w:tr>
    </w:tbl>
    <w:p w14:paraId="7F51B9D0" w14:textId="77777777" w:rsidR="007F250D" w:rsidRPr="00BB36A3" w:rsidRDefault="007F250D"/>
    <w:p w14:paraId="652A3510" w14:textId="77777777" w:rsidR="00503CB7" w:rsidRPr="00317275" w:rsidRDefault="00503CB7" w:rsidP="00885BC3">
      <w:pPr>
        <w:spacing w:after="0"/>
        <w:rPr>
          <w:noProof/>
          <w:lang w:val="en-GB"/>
        </w:rPr>
      </w:pPr>
    </w:p>
    <w:p w14:paraId="1F428393" w14:textId="77777777" w:rsidR="007766B6" w:rsidRPr="00317275" w:rsidRDefault="007766B6" w:rsidP="00885BC3">
      <w:pPr>
        <w:spacing w:after="0"/>
        <w:rPr>
          <w:noProof/>
          <w:lang w:val="en-GB"/>
        </w:rPr>
        <w:sectPr w:rsidR="007766B6" w:rsidRPr="00317275" w:rsidSect="00CC79C9">
          <w:pgSz w:w="11906" w:h="16838" w:code="9"/>
          <w:pgMar w:top="994" w:right="864" w:bottom="720" w:left="864" w:header="706" w:footer="706" w:gutter="0"/>
          <w:cols w:space="851"/>
          <w:docGrid w:linePitch="360"/>
        </w:sectPr>
      </w:pPr>
    </w:p>
    <w:p w14:paraId="55BE734C" w14:textId="77777777" w:rsidR="00841014" w:rsidRPr="00317275" w:rsidRDefault="007766B6" w:rsidP="00885BC3">
      <w:pPr>
        <w:spacing w:after="0"/>
        <w:rPr>
          <w:noProof/>
          <w:lang w:val="en-GB"/>
        </w:rPr>
      </w:pPr>
      <w:r w:rsidRPr="00B0306F">
        <w:rPr>
          <w:noProof/>
          <w:lang w:bidi="sv-SE"/>
        </w:rPr>
        <w:lastRenderedPageBreak/>
        <mc:AlternateContent>
          <mc:Choice Requires="wps">
            <w:drawing>
              <wp:anchor distT="0" distB="0" distL="114300" distR="114300" simplePos="0" relativeHeight="251718656" behindDoc="1" locked="1" layoutInCell="1" allowOverlap="1" wp14:anchorId="0B1BDC5E" wp14:editId="46E1B7CC">
                <wp:simplePos x="0" y="0"/>
                <wp:positionH relativeFrom="column">
                  <wp:posOffset>-681990</wp:posOffset>
                </wp:positionH>
                <wp:positionV relativeFrom="paragraph">
                  <wp:posOffset>4712335</wp:posOffset>
                </wp:positionV>
                <wp:extent cx="2569210" cy="5486400"/>
                <wp:effectExtent l="0" t="0" r="2540" b="0"/>
                <wp:wrapNone/>
                <wp:docPr id="10" name="Rektangulär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210" cy="5486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CB2B" id="Rektangulär 10" o:spid="_x0000_s1026" alt="&quot;&quot;" style="position:absolute;margin-left:-53.7pt;margin-top:371.05pt;width:202.3pt;height:6in;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76"/>
        <w:gridCol w:w="6602"/>
      </w:tblGrid>
      <w:tr w:rsidR="00EA79BE" w:rsidRPr="00B0306F" w14:paraId="31D82373" w14:textId="77777777" w:rsidTr="007766B6">
        <w:trPr>
          <w:trHeight w:val="4298"/>
        </w:trPr>
        <w:tc>
          <w:tcPr>
            <w:tcW w:w="3544" w:type="dxa"/>
          </w:tcPr>
          <w:p w14:paraId="0659FCBC" w14:textId="77777777" w:rsidR="00EA79BE" w:rsidRPr="00317275" w:rsidRDefault="00EA79BE" w:rsidP="00EA79BE">
            <w:pPr>
              <w:rPr>
                <w:lang w:val="en-GB"/>
              </w:rPr>
            </w:pPr>
          </w:p>
        </w:tc>
        <w:tc>
          <w:tcPr>
            <w:tcW w:w="6542" w:type="dxa"/>
            <w:vMerge w:val="restart"/>
          </w:tcPr>
          <w:p w14:paraId="45416EC5" w14:textId="269CAA08" w:rsidR="00506E3F" w:rsidRPr="00317275" w:rsidRDefault="00246956" w:rsidP="00506E3F">
            <w:pPr>
              <w:pStyle w:val="Rubrik1"/>
              <w:rPr>
                <w:lang w:val="en-GB"/>
              </w:rPr>
            </w:pPr>
            <w:r>
              <w:t>Testverktyg väljer också testområde</w:t>
            </w:r>
          </w:p>
          <w:sdt>
            <w:sdtPr>
              <w:rPr>
                <w:noProof/>
              </w:rPr>
              <w:id w:val="-972984416"/>
              <w:placeholder>
                <w:docPart w:val="76FA31177B9B4EDBBC6BB09D5173593F"/>
              </w:placeholder>
              <w:temporary/>
              <w:showingPlcHdr/>
              <w15:appearance w15:val="hidden"/>
            </w:sdtPr>
            <w:sdtContent>
              <w:p w14:paraId="7A43576D" w14:textId="77777777" w:rsidR="002B4439" w:rsidRPr="00B0306F" w:rsidRDefault="002B4439"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047DE4F7" w14:textId="77777777" w:rsidR="002B4439" w:rsidRPr="00B0306F" w:rsidRDefault="002B4439" w:rsidP="002B4439">
                <w:pPr>
                  <w:rPr>
                    <w:noProof/>
                  </w:rPr>
                </w:pPr>
                <w:r w:rsidRPr="00B0306F">
                  <w:rPr>
                    <w:noProof/>
                    <w:lang w:bidi="sv-SE"/>
                  </w:rPr>
                  <w:t xml:space="preserve">Donec sed malesuada orci. Vestibulum faucibus nulla eu est venenatis egestas. Mauris congue dolor et dolor commodo gravida. </w:t>
                </w:r>
              </w:p>
              <w:p w14:paraId="6CC58EA7" w14:textId="77777777" w:rsidR="002B4439" w:rsidRPr="00B0306F" w:rsidRDefault="002B4439" w:rsidP="002B4439">
                <w:pPr>
                  <w:rPr>
                    <w:noProof/>
                  </w:rPr>
                </w:pPr>
                <w:r w:rsidRPr="00B0306F">
                  <w:rPr>
                    <w:noProof/>
                    <w:lang w:bidi="sv-SE"/>
                  </w:rPr>
                  <w:t xml:space="preserve">Fusce eu suscipit lacus, id egestas nisi. Ut nec dapibus sapien, id cursus risus. Nullam porttitor, mauris sit amet laoreet ultricies, nulla nibh iaculis tortor, eu congue nisi justo in lorem. </w:t>
                </w:r>
              </w:p>
              <w:p w14:paraId="71FE7BF9" w14:textId="77777777" w:rsidR="002B4439" w:rsidRPr="00B0306F" w:rsidRDefault="002B4439" w:rsidP="002B4439">
                <w:pPr>
                  <w:rPr>
                    <w:noProof/>
                  </w:rPr>
                </w:pPr>
                <w:r w:rsidRPr="00B0306F">
                  <w:rPr>
                    <w:noProof/>
                    <w:lang w:bidi="sv-SE"/>
                  </w:rPr>
                  <w:t xml:space="preserve">Pellentesque vel congue ante. Suspendisse pretium sem est, a tincidunt nunc dictum a. In mattis arcu dui, non pretium risus convallis quis. Morbi ornare condimentum pharetra. </w:t>
                </w:r>
              </w:p>
              <w:p w14:paraId="4AE70175" w14:textId="77777777" w:rsidR="002B4439" w:rsidRPr="00B0306F" w:rsidRDefault="002B4439" w:rsidP="002B4439">
                <w:pPr>
                  <w:rPr>
                    <w:noProof/>
                  </w:rPr>
                </w:pPr>
                <w:r w:rsidRPr="00B0306F">
                  <w:rPr>
                    <w:noProof/>
                    <w:lang w:bidi="sv-SE"/>
                  </w:rPr>
                  <w:t>Vestibulum vitae posuere risus, at viverra metus. Quisque congue, ligula at vulputate blandit, urna ante cursus ligula, bibendum blandit velit nunc nec felis.</w:t>
                </w:r>
              </w:p>
              <w:p w14:paraId="1B2FC50A" w14:textId="77777777" w:rsidR="002B4439" w:rsidRPr="00B0306F" w:rsidRDefault="002B4439"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12A6DAD1" w14:textId="77777777" w:rsidR="002B4439" w:rsidRPr="00B0306F" w:rsidRDefault="002B4439"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w:t>
                </w:r>
              </w:p>
              <w:p w14:paraId="262530A9" w14:textId="77777777" w:rsidR="002B4439" w:rsidRPr="00B0306F" w:rsidRDefault="002B4439"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w:t>
                </w:r>
              </w:p>
              <w:p w14:paraId="7BC887BA" w14:textId="77777777" w:rsidR="00506E3F" w:rsidRPr="00B0306F" w:rsidRDefault="002B4439" w:rsidP="002B4439">
                <w:pPr>
                  <w:rPr>
                    <w:noProof/>
                  </w:rPr>
                </w:pPr>
                <w:r w:rsidRPr="00B0306F">
                  <w:rPr>
                    <w:noProof/>
                    <w:lang w:bidi="sv-SE"/>
                  </w:rPr>
                  <w:t>Donec sed malesuada orci. Vestibulum faucibus nulla eu est venenatis egestas. Mauris congue dolor et dolor commodo gravida. Fusce eu suscipit lacus, id egestas nisi. Ut nec dapibus sapien, id cursus risus.</w:t>
                </w:r>
              </w:p>
            </w:sdtContent>
          </w:sdt>
          <w:p w14:paraId="570BDD96" w14:textId="77777777" w:rsidR="00506E3F" w:rsidRPr="00B0306F" w:rsidRDefault="00000000" w:rsidP="00506E3F">
            <w:pPr>
              <w:pStyle w:val="Rubrik1"/>
              <w:rPr>
                <w:noProof/>
              </w:rPr>
            </w:pPr>
            <w:sdt>
              <w:sdtPr>
                <w:id w:val="-1193992765"/>
                <w:placeholder>
                  <w:docPart w:val="6B61ABC386D04867842CEDD1C0A6EED1"/>
                </w:placeholder>
                <w:temporary/>
                <w:showingPlcHdr/>
                <w15:appearance w15:val="hidden"/>
              </w:sdtPr>
              <w:sdtContent>
                <w:r w:rsidR="00506E3F" w:rsidRPr="00B0306F">
                  <w:rPr>
                    <w:lang w:bidi="sv-SE"/>
                  </w:rPr>
                  <w:t>Avsnittsrubrik</w:t>
                </w:r>
              </w:sdtContent>
            </w:sdt>
          </w:p>
          <w:sdt>
            <w:sdtPr>
              <w:id w:val="1316145293"/>
              <w:placeholder>
                <w:docPart w:val="9903F42267C04CE78B2D985600F3C807"/>
              </w:placeholder>
              <w:temporary/>
              <w:showingPlcHdr/>
              <w15:appearance w15:val="hidden"/>
            </w:sdtPr>
            <w:sdtContent>
              <w:p w14:paraId="7D40966F" w14:textId="77777777" w:rsidR="00EA79BE" w:rsidRPr="00B0306F" w:rsidRDefault="002B4439" w:rsidP="00506E3F">
                <w:r w:rsidRPr="00B0306F">
                  <w:rPr>
                    <w:lang w:bidi="sv-SE"/>
                  </w:rPr>
                  <w:t>Lorem ipsum dolor sit amet, consectetur adipiscing elit. Etiam aliquet eu mi quis lacinia. Ut fermentum a magna ut eleifend. Integer convallis suscipit ante eu varius. fdfd</w:t>
                </w:r>
              </w:p>
            </w:sdtContent>
          </w:sdt>
        </w:tc>
      </w:tr>
      <w:tr w:rsidR="00EA79BE" w:rsidRPr="00FE75D9" w14:paraId="4C569DB5" w14:textId="77777777" w:rsidTr="007F250D">
        <w:trPr>
          <w:trHeight w:val="3724"/>
        </w:trPr>
        <w:tc>
          <w:tcPr>
            <w:tcW w:w="3544" w:type="dxa"/>
            <w:tcMar>
              <w:right w:w="680" w:type="dxa"/>
            </w:tcMar>
          </w:tcPr>
          <w:p w14:paraId="4BD4C7D2" w14:textId="77777777" w:rsidR="00EA79BE" w:rsidRPr="00317275" w:rsidRDefault="00000000" w:rsidP="008F2B87">
            <w:pPr>
              <w:pStyle w:val="Citat3"/>
              <w:rPr>
                <w:lang w:val="en-GB"/>
              </w:rPr>
            </w:pPr>
            <w:sdt>
              <w:sdtPr>
                <w:id w:val="-755428473"/>
                <w:placeholder>
                  <w:docPart w:val="EA8A4B3E3F354B7CB22573A1FE59BF37"/>
                </w:placeholder>
                <w:temporary/>
                <w:showingPlcHdr/>
                <w15:appearance w15:val="hidden"/>
              </w:sdtPr>
              <w:sdtContent>
                <w:r w:rsidR="00EA79BE" w:rsidRPr="00B0306F">
                  <w:rPr>
                    <w:lang w:bidi="sv-SE"/>
                  </w:rPr>
                  <w:t>Lorem ipsum suas dolor sit amet, cu option tritani ius possim aperiri.</w:t>
                </w:r>
              </w:sdtContent>
            </w:sdt>
          </w:p>
          <w:p w14:paraId="3D02A359" w14:textId="77777777" w:rsidR="00EA79BE" w:rsidRPr="00317275" w:rsidRDefault="00EA79BE" w:rsidP="00642B92">
            <w:pPr>
              <w:pStyle w:val="Beskrivning"/>
              <w:rPr>
                <w:lang w:val="en-GB"/>
              </w:rPr>
            </w:pPr>
          </w:p>
        </w:tc>
        <w:tc>
          <w:tcPr>
            <w:tcW w:w="6542" w:type="dxa"/>
            <w:vMerge/>
          </w:tcPr>
          <w:p w14:paraId="294161EE" w14:textId="77777777" w:rsidR="00EA79BE" w:rsidRPr="00317275" w:rsidRDefault="00EA79BE" w:rsidP="00EA79BE">
            <w:pPr>
              <w:rPr>
                <w:lang w:val="en-GB"/>
              </w:rPr>
            </w:pPr>
          </w:p>
        </w:tc>
      </w:tr>
    </w:tbl>
    <w:p w14:paraId="31ED1613" w14:textId="77777777" w:rsidR="004E4BD9" w:rsidRPr="00317275" w:rsidRDefault="005F4B01" w:rsidP="007F250D">
      <w:pPr>
        <w:rPr>
          <w:lang w:val="en-GB"/>
        </w:rPr>
      </w:pPr>
      <w:r w:rsidRPr="00B0306F">
        <w:rPr>
          <w:noProof/>
          <w:lang w:bidi="sv-SE"/>
        </w:rPr>
        <mc:AlternateContent>
          <mc:Choice Requires="wps">
            <w:drawing>
              <wp:anchor distT="0" distB="0" distL="114300" distR="114300" simplePos="0" relativeHeight="251716608" behindDoc="1" locked="0" layoutInCell="1" allowOverlap="1" wp14:anchorId="5C54E90C" wp14:editId="407D4654">
                <wp:simplePos x="0" y="0"/>
                <wp:positionH relativeFrom="column">
                  <wp:posOffset>-685800</wp:posOffset>
                </wp:positionH>
                <wp:positionV relativeFrom="paragraph">
                  <wp:posOffset>-9072245</wp:posOffset>
                </wp:positionV>
                <wp:extent cx="2565070" cy="3194463"/>
                <wp:effectExtent l="0" t="0" r="6985" b="6350"/>
                <wp:wrapNone/>
                <wp:docPr id="6" name="Rektangulär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4FEFA" id="Rektangulär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18" o:title="" recolor="t" rotate="t" type="frame"/>
              </v:rect>
            </w:pict>
          </mc:Fallback>
        </mc:AlternateContent>
      </w:r>
    </w:p>
    <w:p w14:paraId="6F74B143" w14:textId="16AF6F34" w:rsidR="00246956" w:rsidRDefault="00246956" w:rsidP="007F250D">
      <w:pPr>
        <w:rPr>
          <w:lang w:val="en-GB"/>
        </w:rPr>
      </w:pPr>
    </w:p>
    <w:p w14:paraId="6349CD78" w14:textId="77777777" w:rsidR="00246956" w:rsidRDefault="00246956">
      <w:pPr>
        <w:rPr>
          <w:lang w:val="en-GB"/>
        </w:rPr>
      </w:pPr>
      <w:r>
        <w:rPr>
          <w:lang w:val="en-GB"/>
        </w:rPr>
        <w:br w:type="page"/>
      </w:r>
    </w:p>
    <w:p w14:paraId="707013AB" w14:textId="77777777" w:rsidR="007766B6" w:rsidRPr="00317275" w:rsidRDefault="007766B6" w:rsidP="007F250D">
      <w:pPr>
        <w:rPr>
          <w:lang w:val="en-GB"/>
        </w:rPr>
        <w:sectPr w:rsidR="007766B6" w:rsidRPr="00317275" w:rsidSect="00CC79C9">
          <w:pgSz w:w="11906" w:h="16838" w:code="9"/>
          <w:pgMar w:top="994" w:right="864" w:bottom="720" w:left="864" w:header="706" w:footer="706" w:gutter="0"/>
          <w:cols w:space="851"/>
          <w:docGrid w:linePitch="360"/>
        </w:sectPr>
      </w:pPr>
    </w:p>
    <w:p w14:paraId="6AC159CA" w14:textId="77777777" w:rsidR="007574CB" w:rsidRPr="00317275" w:rsidRDefault="007574CB" w:rsidP="007F250D">
      <w:pPr>
        <w:rPr>
          <w:lang w:val="en-GB"/>
        </w:rPr>
      </w:pPr>
    </w:p>
    <w:tbl>
      <w:tblPr>
        <w:tblW w:w="5000" w:type="pct"/>
        <w:tblCellMar>
          <w:left w:w="0" w:type="dxa"/>
          <w:right w:w="0" w:type="dxa"/>
        </w:tblCellMar>
        <w:tblLook w:val="04A0" w:firstRow="1" w:lastRow="0" w:firstColumn="1" w:lastColumn="0" w:noHBand="0" w:noVBand="1"/>
      </w:tblPr>
      <w:tblGrid>
        <w:gridCol w:w="6008"/>
        <w:gridCol w:w="2002"/>
        <w:gridCol w:w="2168"/>
      </w:tblGrid>
      <w:tr w:rsidR="007F250D" w:rsidRPr="00FE75D9" w14:paraId="23E70C1A" w14:textId="77777777" w:rsidTr="007F250D">
        <w:tc>
          <w:tcPr>
            <w:tcW w:w="7938" w:type="dxa"/>
            <w:gridSpan w:val="2"/>
          </w:tcPr>
          <w:p w14:paraId="1B6B4174" w14:textId="3F7A8083" w:rsidR="007F250D" w:rsidRPr="00317275" w:rsidRDefault="007F250D" w:rsidP="00FE75D9">
            <w:pPr>
              <w:pStyle w:val="Citat8"/>
              <w:rPr>
                <w:lang w:val="en-GB"/>
              </w:rPr>
            </w:pPr>
            <w:bookmarkStart w:id="0" w:name="_Hlk40879349"/>
          </w:p>
        </w:tc>
        <w:tc>
          <w:tcPr>
            <w:tcW w:w="2148" w:type="dxa"/>
          </w:tcPr>
          <w:p w14:paraId="7CBAC366" w14:textId="77777777" w:rsidR="007F250D" w:rsidRPr="00317275" w:rsidRDefault="007F250D" w:rsidP="006B6D4B">
            <w:pPr>
              <w:rPr>
                <w:lang w:val="en-GB"/>
              </w:rPr>
            </w:pPr>
          </w:p>
        </w:tc>
      </w:tr>
      <w:bookmarkEnd w:id="0"/>
      <w:tr w:rsidR="007F250D" w:rsidRPr="00B0306F" w14:paraId="56DC4477" w14:textId="77777777" w:rsidTr="007F250D">
        <w:tc>
          <w:tcPr>
            <w:tcW w:w="5954" w:type="dxa"/>
          </w:tcPr>
          <w:p w14:paraId="71C81896" w14:textId="77777777" w:rsidR="007F250D" w:rsidRPr="00B0306F" w:rsidRDefault="007F250D" w:rsidP="006B6D4B">
            <w:r w:rsidRPr="00B0306F">
              <w:rPr>
                <w:noProof/>
                <w:lang w:bidi="sv-SE"/>
              </w:rPr>
              <w:drawing>
                <wp:inline distT="0" distB="0" distL="0" distR="0" wp14:anchorId="20FFDD9C" wp14:editId="12E55C07">
                  <wp:extent cx="3369326" cy="3610610"/>
                  <wp:effectExtent l="0" t="0" r="2540" b="8890"/>
                  <wp:docPr id="193" name="Bild 193" descr="Slingrande flodflö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 23" descr="Slingrande flodflöde"/>
                          <pic:cNvPicPr>
                            <a:picLocks noChangeAspect="1"/>
                          </pic:cNvPicPr>
                        </pic:nvPicPr>
                        <pic:blipFill rotWithShape="1">
                          <a:blip r:embed="rId19"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246415D9" w14:textId="77777777" w:rsidR="007F250D" w:rsidRPr="00B0306F" w:rsidRDefault="00000000" w:rsidP="007F250D">
            <w:pPr>
              <w:pStyle w:val="Beskrivning2"/>
            </w:pPr>
            <w:sdt>
              <w:sdtPr>
                <w:id w:val="1110703230"/>
                <w:placeholder>
                  <w:docPart w:val="AF1BCA376A14442B9DD424BAC8DE17DC"/>
                </w:placeholder>
                <w:temporary/>
                <w:showingPlcHdr/>
                <w15:appearance w15:val="hidden"/>
              </w:sdtPr>
              <w:sdtContent>
                <w:r w:rsidR="007F250D" w:rsidRPr="00B0306F">
                  <w:rPr>
                    <w:lang w:bidi="sv-SE"/>
                  </w:rPr>
                  <w:t>Bildtext: Lorem ipsum dolor sit amet, consectetur adipiscing elit.</w:t>
                </w:r>
              </w:sdtContent>
            </w:sdt>
          </w:p>
        </w:tc>
        <w:tc>
          <w:tcPr>
            <w:tcW w:w="2148" w:type="dxa"/>
          </w:tcPr>
          <w:p w14:paraId="2EA6FA47" w14:textId="77777777" w:rsidR="007F250D" w:rsidRPr="00B0306F" w:rsidRDefault="007F250D" w:rsidP="006B6D4B"/>
        </w:tc>
      </w:tr>
    </w:tbl>
    <w:p w14:paraId="5B3B7ECB" w14:textId="77777777" w:rsidR="006B6D4B" w:rsidRPr="00B0306F" w:rsidRDefault="006B6D4B" w:rsidP="006B6D4B"/>
    <w:p w14:paraId="6E28B050" w14:textId="77777777" w:rsidR="000B3301" w:rsidRPr="00317275" w:rsidRDefault="009802BB" w:rsidP="003D0860">
      <w:pPr>
        <w:rPr>
          <w:noProof/>
          <w:lang w:val="en-GB"/>
        </w:rPr>
      </w:pPr>
      <w:r w:rsidRPr="00B0306F">
        <w:rPr>
          <w:noProof/>
          <w:lang w:bidi="sv-SE"/>
        </w:rPr>
        <mc:AlternateContent>
          <mc:Choice Requires="wps">
            <w:drawing>
              <wp:anchor distT="0" distB="0" distL="114300" distR="114300" simplePos="0" relativeHeight="251722752" behindDoc="1" locked="1" layoutInCell="1" allowOverlap="1" wp14:anchorId="42470A4D" wp14:editId="3A630630">
                <wp:simplePos x="0" y="0"/>
                <wp:positionH relativeFrom="column">
                  <wp:posOffset>-681990</wp:posOffset>
                </wp:positionH>
                <wp:positionV relativeFrom="page">
                  <wp:posOffset>7447915</wp:posOffset>
                </wp:positionV>
                <wp:extent cx="7753985" cy="3267075"/>
                <wp:effectExtent l="0" t="0" r="0" b="9525"/>
                <wp:wrapNone/>
                <wp:docPr id="24" name="Rektangulä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985" cy="32670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21FE16"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70A4D" id="Rektangulär 24" o:spid="_x0000_s1034" alt="&quot;&quot;" style="position:absolute;margin-left:-53.7pt;margin-top:586.45pt;width:610.55pt;height:257.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" fillcolor="#14756e [3204]" stroked="f" strokeweight="1pt">
                <v:textbox>
                  <w:txbxContent>
                    <w:p w14:paraId="0521FE16"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99"/>
        <w:gridCol w:w="5941"/>
        <w:gridCol w:w="1738"/>
      </w:tblGrid>
      <w:tr w:rsidR="00FC0730" w:rsidRPr="00B0306F" w14:paraId="1D79E68B" w14:textId="77777777" w:rsidTr="0001487E">
        <w:tc>
          <w:tcPr>
            <w:tcW w:w="2477" w:type="dxa"/>
          </w:tcPr>
          <w:p w14:paraId="2A00DEA8" w14:textId="59E1BFE4" w:rsidR="000B3301" w:rsidRPr="00B0306F" w:rsidRDefault="000B3301" w:rsidP="000B3301">
            <w:pPr>
              <w:pStyle w:val="Beskrivning2"/>
            </w:pPr>
          </w:p>
        </w:tc>
        <w:tc>
          <w:tcPr>
            <w:tcW w:w="5887" w:type="dxa"/>
          </w:tcPr>
          <w:p w14:paraId="7E6A9497" w14:textId="118AE85F" w:rsidR="000B3301" w:rsidRPr="00B0306F" w:rsidRDefault="000B3301" w:rsidP="003D0860">
            <w:pPr>
              <w:rPr>
                <w:noProof/>
              </w:rPr>
            </w:pPr>
          </w:p>
        </w:tc>
        <w:tc>
          <w:tcPr>
            <w:tcW w:w="1722" w:type="dxa"/>
          </w:tcPr>
          <w:p w14:paraId="59D36295" w14:textId="77777777" w:rsidR="000B3301" w:rsidRPr="00B0306F" w:rsidRDefault="000B3301" w:rsidP="003D0860">
            <w:pPr>
              <w:rPr>
                <w:noProof/>
              </w:rPr>
            </w:pPr>
          </w:p>
        </w:tc>
      </w:tr>
    </w:tbl>
    <w:p w14:paraId="57DEBB24" w14:textId="3F2977E5" w:rsidR="00246956" w:rsidRDefault="00246956" w:rsidP="003E3496">
      <w:pPr>
        <w:rPr>
          <w:noProof/>
          <w:lang w:val="en-GB"/>
        </w:rPr>
      </w:pPr>
    </w:p>
    <w:p w14:paraId="34E94F41" w14:textId="77777777" w:rsidR="00246956" w:rsidRDefault="00246956">
      <w:pPr>
        <w:rPr>
          <w:noProof/>
          <w:lang w:val="en-GB"/>
        </w:rPr>
      </w:pPr>
      <w:r>
        <w:rPr>
          <w:noProof/>
          <w:lang w:val="en-GB"/>
        </w:rPr>
        <w:br w:type="page"/>
      </w:r>
    </w:p>
    <w:p w14:paraId="6F30D35D" w14:textId="77777777" w:rsidR="000B3301" w:rsidRPr="00317275" w:rsidRDefault="000B3301" w:rsidP="003E3496">
      <w:pPr>
        <w:rPr>
          <w:noProof/>
          <w:lang w:val="en-GB"/>
        </w:rPr>
      </w:pPr>
    </w:p>
    <w:sectPr w:rsidR="000B3301" w:rsidRPr="00317275" w:rsidSect="00CC79C9">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09CE3" w14:textId="77777777" w:rsidR="001C3B2C" w:rsidRDefault="001C3B2C" w:rsidP="00A63A6C">
      <w:pPr>
        <w:spacing w:after="0" w:line="240" w:lineRule="auto"/>
      </w:pPr>
      <w:r>
        <w:separator/>
      </w:r>
    </w:p>
  </w:endnote>
  <w:endnote w:type="continuationSeparator" w:id="0">
    <w:p w14:paraId="7AAF0253" w14:textId="77777777" w:rsidR="001C3B2C" w:rsidRDefault="001C3B2C"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C6F96" w14:textId="77777777" w:rsidR="001C3B2C" w:rsidRDefault="001C3B2C" w:rsidP="00A63A6C">
      <w:pPr>
        <w:spacing w:after="0" w:line="240" w:lineRule="auto"/>
      </w:pPr>
      <w:r>
        <w:separator/>
      </w:r>
    </w:p>
  </w:footnote>
  <w:footnote w:type="continuationSeparator" w:id="0">
    <w:p w14:paraId="0E092B03" w14:textId="77777777" w:rsidR="001C3B2C" w:rsidRDefault="001C3B2C"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Punktlista"/>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643165">
    <w:abstractNumId w:val="2"/>
  </w:num>
  <w:num w:numId="2" w16cid:durableId="1845051535">
    <w:abstractNumId w:val="4"/>
  </w:num>
  <w:num w:numId="3" w16cid:durableId="1719041295">
    <w:abstractNumId w:val="3"/>
  </w:num>
  <w:num w:numId="4" w16cid:durableId="1821774132">
    <w:abstractNumId w:val="0"/>
  </w:num>
  <w:num w:numId="5" w16cid:durableId="536310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914AD"/>
    <w:rsid w:val="00002642"/>
    <w:rsid w:val="0001487E"/>
    <w:rsid w:val="0001638A"/>
    <w:rsid w:val="000236FD"/>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13EEC"/>
    <w:rsid w:val="001237B0"/>
    <w:rsid w:val="001401F6"/>
    <w:rsid w:val="00197414"/>
    <w:rsid w:val="001B3360"/>
    <w:rsid w:val="001C3B2C"/>
    <w:rsid w:val="001D0736"/>
    <w:rsid w:val="001E2618"/>
    <w:rsid w:val="001F5C05"/>
    <w:rsid w:val="001F7BC5"/>
    <w:rsid w:val="0021311F"/>
    <w:rsid w:val="00220B9B"/>
    <w:rsid w:val="00246956"/>
    <w:rsid w:val="002669F8"/>
    <w:rsid w:val="0028265E"/>
    <w:rsid w:val="002937F6"/>
    <w:rsid w:val="002A4639"/>
    <w:rsid w:val="002B4439"/>
    <w:rsid w:val="002E4FB6"/>
    <w:rsid w:val="002E700F"/>
    <w:rsid w:val="002F517F"/>
    <w:rsid w:val="00310C8A"/>
    <w:rsid w:val="003129F0"/>
    <w:rsid w:val="00317275"/>
    <w:rsid w:val="0032122F"/>
    <w:rsid w:val="00327A7B"/>
    <w:rsid w:val="0033160C"/>
    <w:rsid w:val="00332026"/>
    <w:rsid w:val="00333AAD"/>
    <w:rsid w:val="00333F79"/>
    <w:rsid w:val="0033767E"/>
    <w:rsid w:val="00346FEB"/>
    <w:rsid w:val="003A290D"/>
    <w:rsid w:val="003C2F6B"/>
    <w:rsid w:val="003D0860"/>
    <w:rsid w:val="003D7B43"/>
    <w:rsid w:val="003E3496"/>
    <w:rsid w:val="003F234D"/>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960F4"/>
    <w:rsid w:val="006A2477"/>
    <w:rsid w:val="006A3A69"/>
    <w:rsid w:val="006B6D4B"/>
    <w:rsid w:val="007574CB"/>
    <w:rsid w:val="007766B6"/>
    <w:rsid w:val="007831F1"/>
    <w:rsid w:val="007C106A"/>
    <w:rsid w:val="007E10BC"/>
    <w:rsid w:val="007E3857"/>
    <w:rsid w:val="007F19C0"/>
    <w:rsid w:val="007F250D"/>
    <w:rsid w:val="008117FE"/>
    <w:rsid w:val="00841014"/>
    <w:rsid w:val="00846719"/>
    <w:rsid w:val="008546A8"/>
    <w:rsid w:val="00857787"/>
    <w:rsid w:val="00864509"/>
    <w:rsid w:val="00885BC3"/>
    <w:rsid w:val="008C3979"/>
    <w:rsid w:val="008C770D"/>
    <w:rsid w:val="008F2B87"/>
    <w:rsid w:val="00922B8C"/>
    <w:rsid w:val="00922FCD"/>
    <w:rsid w:val="009577D1"/>
    <w:rsid w:val="00965DF5"/>
    <w:rsid w:val="009802BB"/>
    <w:rsid w:val="009A3397"/>
    <w:rsid w:val="009D472B"/>
    <w:rsid w:val="009F4FE7"/>
    <w:rsid w:val="00A57E76"/>
    <w:rsid w:val="00A618B4"/>
    <w:rsid w:val="00A63A6C"/>
    <w:rsid w:val="00AB538E"/>
    <w:rsid w:val="00AE6FF4"/>
    <w:rsid w:val="00B0306F"/>
    <w:rsid w:val="00B060F1"/>
    <w:rsid w:val="00B069D9"/>
    <w:rsid w:val="00B0794A"/>
    <w:rsid w:val="00B07FC3"/>
    <w:rsid w:val="00B225C1"/>
    <w:rsid w:val="00B31872"/>
    <w:rsid w:val="00B32325"/>
    <w:rsid w:val="00BB36A3"/>
    <w:rsid w:val="00BE0D18"/>
    <w:rsid w:val="00C034E4"/>
    <w:rsid w:val="00C33C62"/>
    <w:rsid w:val="00C6044C"/>
    <w:rsid w:val="00C97BBF"/>
    <w:rsid w:val="00CB43CD"/>
    <w:rsid w:val="00CC4BCA"/>
    <w:rsid w:val="00CC79C9"/>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4AD"/>
    <w:rsid w:val="00E91500"/>
    <w:rsid w:val="00E94F13"/>
    <w:rsid w:val="00EA68B0"/>
    <w:rsid w:val="00EA79BE"/>
    <w:rsid w:val="00EC6438"/>
    <w:rsid w:val="00EE76D2"/>
    <w:rsid w:val="00EF570D"/>
    <w:rsid w:val="00F13E0F"/>
    <w:rsid w:val="00F4640E"/>
    <w:rsid w:val="00F75750"/>
    <w:rsid w:val="00FC0730"/>
    <w:rsid w:val="00FD6126"/>
    <w:rsid w:val="00FE75D9"/>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B09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Rubrik1">
    <w:name w:val="heading 1"/>
    <w:basedOn w:val="Normal"/>
    <w:next w:val="Normal"/>
    <w:link w:val="Rubrik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Rubrik2">
    <w:name w:val="heading 2"/>
    <w:basedOn w:val="Normal"/>
    <w:next w:val="Normal"/>
    <w:link w:val="Rubrik2Char"/>
    <w:uiPriority w:val="9"/>
    <w:semiHidden/>
    <w:rsid w:val="00841014"/>
    <w:pPr>
      <w:outlineLvl w:val="1"/>
    </w:pPr>
    <w:rPr>
      <w:rFonts w:ascii="Tw Cen MT" w:hAnsi="Tw Cen MT"/>
      <w:b/>
      <w:bCs/>
      <w:color w:val="14756E" w:themeColor="accent1"/>
      <w:sz w:val="40"/>
      <w:szCs w:val="4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semiHidden/>
    <w:rsid w:val="004E5762"/>
    <w:pPr>
      <w:ind w:left="720"/>
      <w:contextualSpacing/>
    </w:pPr>
  </w:style>
  <w:style w:type="character" w:customStyle="1" w:styleId="Rubrik2Char">
    <w:name w:val="Rubrik 2 Char"/>
    <w:basedOn w:val="Standardstycketeckensnitt"/>
    <w:link w:val="Rubrik2"/>
    <w:uiPriority w:val="9"/>
    <w:semiHidden/>
    <w:rsid w:val="0064312D"/>
    <w:rPr>
      <w:rFonts w:ascii="Tw Cen MT" w:hAnsi="Tw Cen MT"/>
      <w:b/>
      <w:bCs/>
      <w:color w:val="14756E" w:themeColor="accent1"/>
      <w:sz w:val="40"/>
      <w:szCs w:val="40"/>
    </w:rPr>
  </w:style>
  <w:style w:type="paragraph" w:styleId="Sidhuvud">
    <w:name w:val="header"/>
    <w:basedOn w:val="Normal"/>
    <w:link w:val="SidhuvudChar"/>
    <w:uiPriority w:val="99"/>
    <w:semiHidden/>
    <w:rsid w:val="00A63A6C"/>
    <w:pPr>
      <w:tabs>
        <w:tab w:val="center" w:pos="4680"/>
        <w:tab w:val="right" w:pos="9360"/>
      </w:tabs>
      <w:spacing w:after="0" w:line="240" w:lineRule="auto"/>
    </w:pPr>
  </w:style>
  <w:style w:type="character" w:customStyle="1" w:styleId="SidhuvudChar">
    <w:name w:val="Sidhuvud Char"/>
    <w:basedOn w:val="Standardstycketeckensnitt"/>
    <w:link w:val="Sidhuvud"/>
    <w:uiPriority w:val="99"/>
    <w:semiHidden/>
    <w:rsid w:val="0064312D"/>
  </w:style>
  <w:style w:type="paragraph" w:styleId="Sidfot">
    <w:name w:val="footer"/>
    <w:basedOn w:val="Normal"/>
    <w:link w:val="SidfotChar"/>
    <w:uiPriority w:val="99"/>
    <w:semiHidden/>
    <w:rsid w:val="00A63A6C"/>
    <w:pPr>
      <w:tabs>
        <w:tab w:val="center" w:pos="4680"/>
        <w:tab w:val="right" w:pos="9360"/>
      </w:tabs>
      <w:spacing w:after="0" w:line="240" w:lineRule="auto"/>
    </w:pPr>
  </w:style>
  <w:style w:type="character" w:customStyle="1" w:styleId="SidfotChar">
    <w:name w:val="Sidfot Char"/>
    <w:basedOn w:val="Standardstycketeckensnitt"/>
    <w:link w:val="Sidfot"/>
    <w:uiPriority w:val="99"/>
    <w:semiHidden/>
    <w:rsid w:val="0064312D"/>
  </w:style>
  <w:style w:type="paragraph" w:styleId="Rubrik">
    <w:name w:val="Title"/>
    <w:basedOn w:val="Normal"/>
    <w:next w:val="Normal"/>
    <w:link w:val="Rubrik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RubrikChar">
    <w:name w:val="Rubrik Char"/>
    <w:basedOn w:val="Standardstycketeckensnitt"/>
    <w:link w:val="Rubrik"/>
    <w:uiPriority w:val="10"/>
    <w:rsid w:val="00D528B9"/>
    <w:rPr>
      <w:rFonts w:asciiTheme="majorHAnsi" w:eastAsiaTheme="majorEastAsia" w:hAnsiTheme="majorHAnsi" w:cstheme="majorBidi"/>
      <w:color w:val="FFFFFF" w:themeColor="background1"/>
      <w:kern w:val="28"/>
      <w:sz w:val="72"/>
      <w:szCs w:val="56"/>
    </w:rPr>
  </w:style>
  <w:style w:type="character" w:styleId="Platshllartext">
    <w:name w:val="Placeholder Text"/>
    <w:basedOn w:val="Standardstycketeckensnitt"/>
    <w:uiPriority w:val="99"/>
    <w:semiHidden/>
    <w:rsid w:val="00DE3223"/>
    <w:rPr>
      <w:color w:val="808080"/>
    </w:rPr>
  </w:style>
  <w:style w:type="paragraph" w:styleId="Underrubrik">
    <w:name w:val="Subtitle"/>
    <w:basedOn w:val="Normal"/>
    <w:next w:val="Normal"/>
    <w:link w:val="Underrubrik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UnderrubrikChar">
    <w:name w:val="Underrubrik Char"/>
    <w:basedOn w:val="Standardstycketeckensnitt"/>
    <w:link w:val="Underrubrik"/>
    <w:uiPriority w:val="11"/>
    <w:rsid w:val="00D528B9"/>
    <w:rPr>
      <w:rFonts w:asciiTheme="majorHAnsi" w:eastAsiaTheme="minorEastAsia" w:hAnsiTheme="majorHAnsi"/>
      <w:b/>
      <w:color w:val="FFFFFF" w:themeColor="background1"/>
      <w:sz w:val="160"/>
    </w:rPr>
  </w:style>
  <w:style w:type="paragraph" w:customStyle="1" w:styleId="Inledning1">
    <w:name w:val="Inledning1"/>
    <w:basedOn w:val="Normal"/>
    <w:next w:val="Normal"/>
    <w:link w:val="Inledning2"/>
    <w:uiPriority w:val="12"/>
    <w:qFormat/>
    <w:rsid w:val="00D528B9"/>
    <w:pPr>
      <w:spacing w:before="240"/>
    </w:pPr>
    <w:rPr>
      <w:color w:val="auto"/>
      <w:sz w:val="32"/>
      <w:szCs w:val="32"/>
    </w:rPr>
  </w:style>
  <w:style w:type="paragraph" w:customStyle="1" w:styleId="Frfattare">
    <w:name w:val="Författare"/>
    <w:basedOn w:val="Normal"/>
    <w:next w:val="Normal"/>
    <w:link w:val="Frfattare0"/>
    <w:uiPriority w:val="12"/>
    <w:qFormat/>
    <w:rsid w:val="0001638A"/>
    <w:rPr>
      <w:color w:val="auto"/>
    </w:rPr>
  </w:style>
  <w:style w:type="character" w:customStyle="1" w:styleId="Inledning2">
    <w:name w:val="Inledning2"/>
    <w:aliases w:val="tecken"/>
    <w:basedOn w:val="Standardstycketeckensnitt"/>
    <w:link w:val="Inledning1"/>
    <w:uiPriority w:val="12"/>
    <w:rsid w:val="00D528B9"/>
    <w:rPr>
      <w:color w:val="auto"/>
      <w:sz w:val="32"/>
      <w:szCs w:val="32"/>
    </w:rPr>
  </w:style>
  <w:style w:type="character" w:customStyle="1" w:styleId="Rubrik1Char">
    <w:name w:val="Rubrik 1 Char"/>
    <w:basedOn w:val="Standardstycketeckensnitt"/>
    <w:link w:val="Rubrik1"/>
    <w:uiPriority w:val="9"/>
    <w:rsid w:val="0001638A"/>
    <w:rPr>
      <w:rFonts w:asciiTheme="majorHAnsi" w:eastAsiaTheme="majorEastAsia" w:hAnsiTheme="majorHAnsi" w:cstheme="majorBidi"/>
      <w:b/>
      <w:color w:val="14756E" w:themeColor="accent1"/>
      <w:sz w:val="40"/>
      <w:szCs w:val="32"/>
    </w:rPr>
  </w:style>
  <w:style w:type="character" w:customStyle="1" w:styleId="Frfattare0">
    <w:name w:val="Författare"/>
    <w:aliases w:val="tecken"/>
    <w:basedOn w:val="Standardstycketeckensnitt"/>
    <w:link w:val="Frfattare"/>
    <w:uiPriority w:val="12"/>
    <w:rsid w:val="0064312D"/>
    <w:rPr>
      <w:color w:val="auto"/>
    </w:rPr>
  </w:style>
  <w:style w:type="paragraph" w:styleId="Citat">
    <w:name w:val="Quote"/>
    <w:basedOn w:val="Citat8"/>
    <w:next w:val="Normal"/>
    <w:link w:val="CitatChar"/>
    <w:uiPriority w:val="29"/>
    <w:qFormat/>
    <w:rsid w:val="009802BB"/>
    <w:rPr>
      <w:color w:val="FFFFFF" w:themeColor="background1"/>
      <w:szCs w:val="36"/>
    </w:rPr>
  </w:style>
  <w:style w:type="character" w:customStyle="1" w:styleId="CitatChar">
    <w:name w:val="Citat Char"/>
    <w:basedOn w:val="Standardstycketeckensnitt"/>
    <w:link w:val="Citat"/>
    <w:uiPriority w:val="29"/>
    <w:rsid w:val="009802BB"/>
    <w:rPr>
      <w:i/>
      <w:color w:val="FFFFFF" w:themeColor="background1"/>
      <w:sz w:val="36"/>
      <w:szCs w:val="36"/>
    </w:rPr>
  </w:style>
  <w:style w:type="paragraph" w:customStyle="1" w:styleId="Citat2">
    <w:name w:val="Citat 2"/>
    <w:basedOn w:val="Normal"/>
    <w:next w:val="Normal"/>
    <w:link w:val="Citat20"/>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Kapitelrubrik">
    <w:name w:val="Kapitelrubrik"/>
    <w:basedOn w:val="Normal"/>
    <w:next w:val="Normal"/>
    <w:link w:val="Kapitelrubrik0"/>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Citat20">
    <w:name w:val="Citat 2"/>
    <w:aliases w:val="tecken"/>
    <w:basedOn w:val="Standardstycketeckensnitt"/>
    <w:link w:val="Citat2"/>
    <w:uiPriority w:val="29"/>
    <w:rsid w:val="00333AAD"/>
    <w:rPr>
      <w:i/>
      <w:iCs/>
      <w:color w:val="FFFFFF" w:themeColor="background1"/>
      <w:sz w:val="36"/>
      <w:szCs w:val="36"/>
    </w:rPr>
  </w:style>
  <w:style w:type="paragraph" w:styleId="Punktlista">
    <w:name w:val="List Bullet"/>
    <w:basedOn w:val="Liststycke"/>
    <w:uiPriority w:val="99"/>
    <w:qFormat/>
    <w:rsid w:val="006A2477"/>
    <w:pPr>
      <w:numPr>
        <w:numId w:val="3"/>
      </w:numPr>
      <w:ind w:left="426" w:hanging="426"/>
    </w:pPr>
  </w:style>
  <w:style w:type="character" w:customStyle="1" w:styleId="Kapitelrubrik0">
    <w:name w:val="Kapitelrubrik"/>
    <w:aliases w:val="tecken"/>
    <w:basedOn w:val="Standardstycketeckensnitt"/>
    <w:link w:val="Kapitelrubrik"/>
    <w:uiPriority w:val="13"/>
    <w:rsid w:val="00D528B9"/>
    <w:rPr>
      <w:rFonts w:asciiTheme="majorHAnsi" w:hAnsiTheme="majorHAnsi"/>
      <w:b/>
      <w:bCs/>
      <w:color w:val="FFFFFF" w:themeColor="background1"/>
      <w:spacing w:val="-40"/>
      <w:sz w:val="144"/>
      <w:szCs w:val="180"/>
    </w:rPr>
  </w:style>
  <w:style w:type="table" w:styleId="Tabellrutnt">
    <w:name w:val="Table Grid"/>
    <w:basedOn w:val="Normaltabel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3">
    <w:name w:val="Citat 3"/>
    <w:basedOn w:val="Normal"/>
    <w:next w:val="Normal"/>
    <w:link w:val="Citat30"/>
    <w:uiPriority w:val="29"/>
    <w:qFormat/>
    <w:rsid w:val="009802BB"/>
    <w:rPr>
      <w:rFonts w:asciiTheme="majorHAnsi" w:hAnsiTheme="majorHAnsi"/>
      <w:b/>
      <w:bCs/>
      <w:noProof/>
      <w:sz w:val="36"/>
      <w:szCs w:val="36"/>
    </w:rPr>
  </w:style>
  <w:style w:type="character" w:styleId="Stark">
    <w:name w:val="Strong"/>
    <w:basedOn w:val="Standardstycketeckensnitt"/>
    <w:uiPriority w:val="22"/>
    <w:qFormat/>
    <w:rsid w:val="00BE0D18"/>
    <w:rPr>
      <w:b/>
      <w:bCs/>
    </w:rPr>
  </w:style>
  <w:style w:type="character" w:customStyle="1" w:styleId="Citat30">
    <w:name w:val="Citat 3"/>
    <w:aliases w:val="tecken"/>
    <w:basedOn w:val="Standardstycketeckensnitt"/>
    <w:link w:val="Citat3"/>
    <w:uiPriority w:val="29"/>
    <w:rsid w:val="009802BB"/>
    <w:rPr>
      <w:rFonts w:asciiTheme="majorHAnsi" w:hAnsiTheme="majorHAnsi"/>
      <w:b/>
      <w:bCs/>
      <w:noProof/>
      <w:sz w:val="36"/>
      <w:szCs w:val="36"/>
    </w:rPr>
  </w:style>
  <w:style w:type="paragraph" w:customStyle="1" w:styleId="Citat4">
    <w:name w:val="Citat 4"/>
    <w:basedOn w:val="Normal"/>
    <w:next w:val="Normal"/>
    <w:link w:val="Citat40"/>
    <w:uiPriority w:val="29"/>
    <w:qFormat/>
    <w:rsid w:val="009802BB"/>
    <w:pPr>
      <w:spacing w:after="0"/>
      <w:ind w:left="709" w:right="709"/>
      <w:jc w:val="center"/>
    </w:pPr>
    <w:rPr>
      <w:rFonts w:asciiTheme="majorHAnsi" w:hAnsiTheme="majorHAnsi"/>
      <w:i/>
      <w:color w:val="auto"/>
      <w:sz w:val="52"/>
    </w:rPr>
  </w:style>
  <w:style w:type="paragraph" w:styleId="Beskrivning">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itat40">
    <w:name w:val="Citat 4"/>
    <w:aliases w:val="tecken"/>
    <w:basedOn w:val="Standardstycketeckensnitt"/>
    <w:link w:val="Citat4"/>
    <w:uiPriority w:val="29"/>
    <w:rsid w:val="009802BB"/>
    <w:rPr>
      <w:rFonts w:asciiTheme="majorHAnsi" w:hAnsiTheme="majorHAnsi"/>
      <w:i/>
      <w:color w:val="auto"/>
      <w:sz w:val="52"/>
    </w:rPr>
  </w:style>
  <w:style w:type="paragraph" w:customStyle="1" w:styleId="Citat5">
    <w:name w:val="Citat 5"/>
    <w:basedOn w:val="Normal"/>
    <w:next w:val="Normal"/>
    <w:link w:val="Citat50"/>
    <w:uiPriority w:val="29"/>
    <w:qFormat/>
    <w:rsid w:val="00333AAD"/>
    <w:rPr>
      <w:i/>
      <w:sz w:val="44"/>
      <w:szCs w:val="44"/>
    </w:rPr>
  </w:style>
  <w:style w:type="paragraph" w:customStyle="1" w:styleId="Beskrivning2">
    <w:name w:val="Beskrivning 2"/>
    <w:basedOn w:val="Normal"/>
    <w:next w:val="Normal"/>
    <w:link w:val="Beskrivning20"/>
    <w:uiPriority w:val="99"/>
    <w:qFormat/>
    <w:rsid w:val="00E403F2"/>
    <w:rPr>
      <w:sz w:val="14"/>
    </w:rPr>
  </w:style>
  <w:style w:type="character" w:customStyle="1" w:styleId="Citat50">
    <w:name w:val="Citat 5"/>
    <w:aliases w:val="tecken"/>
    <w:basedOn w:val="Standardstycketeckensnitt"/>
    <w:link w:val="Citat5"/>
    <w:uiPriority w:val="29"/>
    <w:rsid w:val="00333AAD"/>
    <w:rPr>
      <w:i/>
      <w:sz w:val="44"/>
      <w:szCs w:val="44"/>
    </w:rPr>
  </w:style>
  <w:style w:type="paragraph" w:customStyle="1" w:styleId="Citat6">
    <w:name w:val="Citat 6"/>
    <w:basedOn w:val="Normal"/>
    <w:next w:val="Normal"/>
    <w:link w:val="Citat60"/>
    <w:uiPriority w:val="29"/>
    <w:qFormat/>
    <w:rsid w:val="001401F6"/>
    <w:rPr>
      <w:color w:val="14756E" w:themeColor="accent1"/>
      <w:sz w:val="44"/>
      <w:szCs w:val="44"/>
    </w:rPr>
  </w:style>
  <w:style w:type="character" w:customStyle="1" w:styleId="Beskrivning20">
    <w:name w:val="Beskrivning 2"/>
    <w:aliases w:val="tecken"/>
    <w:basedOn w:val="Standardstycketeckensnitt"/>
    <w:link w:val="Beskrivning2"/>
    <w:uiPriority w:val="99"/>
    <w:rsid w:val="00E403F2"/>
    <w:rPr>
      <w:sz w:val="14"/>
    </w:rPr>
  </w:style>
  <w:style w:type="paragraph" w:customStyle="1" w:styleId="Citat7">
    <w:name w:val="Citat 7"/>
    <w:basedOn w:val="Normal"/>
    <w:next w:val="Normal"/>
    <w:link w:val="Citat70"/>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itat60">
    <w:name w:val="Citat 6"/>
    <w:aliases w:val="tecken"/>
    <w:basedOn w:val="Standardstycketeckensnitt"/>
    <w:link w:val="Citat6"/>
    <w:uiPriority w:val="29"/>
    <w:rsid w:val="0064312D"/>
    <w:rPr>
      <w:color w:val="14756E" w:themeColor="accent1"/>
      <w:sz w:val="44"/>
      <w:szCs w:val="44"/>
    </w:rPr>
  </w:style>
  <w:style w:type="character" w:styleId="Starkreferens">
    <w:name w:val="Intense Reference"/>
    <w:basedOn w:val="Standardstycketeckensnitt"/>
    <w:uiPriority w:val="32"/>
    <w:semiHidden/>
    <w:rsid w:val="0064312D"/>
    <w:rPr>
      <w:b/>
      <w:bCs/>
      <w:smallCaps/>
      <w:color w:val="14756E" w:themeColor="accent1"/>
      <w:spacing w:val="5"/>
    </w:rPr>
  </w:style>
  <w:style w:type="character" w:customStyle="1" w:styleId="Citat70">
    <w:name w:val="Citat 7"/>
    <w:aliases w:val="tecken"/>
    <w:basedOn w:val="Standardstycketeckensnitt"/>
    <w:link w:val="Citat7"/>
    <w:uiPriority w:val="29"/>
    <w:rsid w:val="00475E10"/>
    <w:rPr>
      <w:i/>
      <w:noProof/>
      <w:color w:val="FFFFFF" w:themeColor="background1"/>
      <w:sz w:val="32"/>
      <w:szCs w:val="28"/>
    </w:rPr>
  </w:style>
  <w:style w:type="paragraph" w:customStyle="1" w:styleId="Citat8">
    <w:name w:val="Citat 8"/>
    <w:basedOn w:val="Citat4"/>
    <w:link w:val="Citat80"/>
    <w:qFormat/>
    <w:rsid w:val="00475E10"/>
    <w:pPr>
      <w:ind w:left="0" w:right="0"/>
    </w:pPr>
    <w:rPr>
      <w:rFonts w:asciiTheme="minorHAnsi" w:hAnsiTheme="minorHAnsi"/>
      <w:color w:val="3A3A3A" w:themeColor="accent6"/>
      <w:sz w:val="36"/>
    </w:rPr>
  </w:style>
  <w:style w:type="character" w:customStyle="1" w:styleId="Citat80">
    <w:name w:val="Citat 8"/>
    <w:aliases w:val="tecken"/>
    <w:basedOn w:val="Citat40"/>
    <w:link w:val="Citat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ap\AppData\Roaming\Microsoft\Templates\F&#228;rgglad%20elev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3A571CADD34A2399306AD18F5CD4D5"/>
        <w:category>
          <w:name w:val="Allmänt"/>
          <w:gallery w:val="placeholder"/>
        </w:category>
        <w:types>
          <w:type w:val="bbPlcHdr"/>
        </w:types>
        <w:behaviors>
          <w:behavior w:val="content"/>
        </w:behaviors>
        <w:guid w:val="{E012BBAD-F760-45CB-9988-B6BA86D1079D}"/>
      </w:docPartPr>
      <w:docPartBody>
        <w:p w:rsidR="00E445D9" w:rsidRDefault="00000000">
          <w:pPr>
            <w:pStyle w:val="DF3A571CADD34A2399306AD18F5CD4D5"/>
          </w:pPr>
          <w:r w:rsidRPr="00B0306F">
            <w:rPr>
              <w:lang w:bidi="sv-SE"/>
            </w:rPr>
            <w:t>Rapport</w:t>
          </w:r>
        </w:p>
      </w:docPartBody>
    </w:docPart>
    <w:docPart>
      <w:docPartPr>
        <w:name w:val="76FA31177B9B4EDBBC6BB09D5173593F"/>
        <w:category>
          <w:name w:val="Allmänt"/>
          <w:gallery w:val="placeholder"/>
        </w:category>
        <w:types>
          <w:type w:val="bbPlcHdr"/>
        </w:types>
        <w:behaviors>
          <w:behavior w:val="content"/>
        </w:behaviors>
        <w:guid w:val="{863CE6EF-2D04-4AE7-9633-81C49E696A4F}"/>
      </w:docPartPr>
      <w:docPartBody>
        <w:p w:rsidR="001D3128" w:rsidRPr="00B0306F" w:rsidRDefault="00000000"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1D3128" w:rsidRPr="00B0306F" w:rsidRDefault="00000000" w:rsidP="002B4439">
          <w:pPr>
            <w:rPr>
              <w:noProof/>
            </w:rPr>
          </w:pPr>
          <w:r w:rsidRPr="00B0306F">
            <w:rPr>
              <w:noProof/>
              <w:lang w:bidi="sv-SE"/>
            </w:rPr>
            <w:t xml:space="preserve">Donec sed malesuada orci. Vestibulum faucibus nulla eu est venenatis egestas. Mauris congue dolor et dolor commodo gravida. </w:t>
          </w:r>
        </w:p>
        <w:p w:rsidR="001D3128" w:rsidRPr="00B0306F" w:rsidRDefault="00000000" w:rsidP="002B4439">
          <w:pPr>
            <w:rPr>
              <w:noProof/>
            </w:rPr>
          </w:pPr>
          <w:r w:rsidRPr="00B0306F">
            <w:rPr>
              <w:noProof/>
              <w:lang w:bidi="sv-SE"/>
            </w:rPr>
            <w:t xml:space="preserve">Fusce eu suscipit lacus, id egestas nisi. Ut nec dapibus sapien, id cursus risus. Nullam porttitor, mauris sit amet laoreet ultricies, nulla nibh iaculis tortor, eu congue nisi justo in lorem. </w:t>
          </w:r>
        </w:p>
        <w:p w:rsidR="001D3128" w:rsidRPr="00B0306F" w:rsidRDefault="00000000" w:rsidP="002B4439">
          <w:pPr>
            <w:rPr>
              <w:noProof/>
            </w:rPr>
          </w:pPr>
          <w:r w:rsidRPr="00B0306F">
            <w:rPr>
              <w:noProof/>
              <w:lang w:bidi="sv-SE"/>
            </w:rPr>
            <w:t xml:space="preserve">Pellentesque vel congue ante. Suspendisse pretium sem est, a tincidunt nunc dictum a. In mattis arcu dui, non pretium risus convallis quis. Morbi ornare condimentum pharetra. </w:t>
          </w:r>
        </w:p>
        <w:p w:rsidR="001D3128" w:rsidRPr="00B0306F" w:rsidRDefault="00000000" w:rsidP="002B4439">
          <w:pPr>
            <w:rPr>
              <w:noProof/>
            </w:rPr>
          </w:pPr>
          <w:r w:rsidRPr="00B0306F">
            <w:rPr>
              <w:noProof/>
              <w:lang w:bidi="sv-SE"/>
            </w:rPr>
            <w:t>Vestibulum vitae posuere risus, at viverra metus. Quisque congue, ligula at vulputate blandit, urna ante cursus ligula, bibendum blandit velit nunc nec felis.</w:t>
          </w:r>
        </w:p>
        <w:p w:rsidR="001D3128" w:rsidRPr="00B0306F" w:rsidRDefault="00000000"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1D3128" w:rsidRPr="00B0306F" w:rsidRDefault="00000000"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w:t>
          </w:r>
        </w:p>
        <w:p w:rsidR="001D3128" w:rsidRPr="00B0306F" w:rsidRDefault="00000000" w:rsidP="002B4439">
          <w:pPr>
            <w:rPr>
              <w:noProof/>
            </w:rPr>
          </w:pPr>
          <w:r w:rsidRPr="00B0306F">
            <w:rPr>
              <w:noProof/>
              <w:lang w:bidi="sv-SE"/>
            </w:rPr>
            <w:t xml:space="preserve">Lorem ipsum dolor sit amet, consectetur adipiscing elit. Etiam aliquet eu mi quis lacinia. Ut fermentum a magna ut eleifend. Integer convallis suscipit ante eu varius. </w:t>
          </w:r>
        </w:p>
        <w:p w:rsidR="00E445D9" w:rsidRDefault="00000000">
          <w:pPr>
            <w:pStyle w:val="76FA31177B9B4EDBBC6BB09D5173593F"/>
          </w:pPr>
          <w:r w:rsidRPr="00B0306F">
            <w:rPr>
              <w:noProof/>
              <w:lang w:bidi="sv-SE"/>
            </w:rPr>
            <w:t>Donec sed malesuada orci. Vestibulum faucibus nulla eu est venenatis egestas. Mauris congue dolor et dolor commodo gravida. Fusce eu suscipit lacus, id egestas nisi. Ut nec dapibus sapien, id cursus risus.</w:t>
          </w:r>
        </w:p>
      </w:docPartBody>
    </w:docPart>
    <w:docPart>
      <w:docPartPr>
        <w:name w:val="6B61ABC386D04867842CEDD1C0A6EED1"/>
        <w:category>
          <w:name w:val="Allmänt"/>
          <w:gallery w:val="placeholder"/>
        </w:category>
        <w:types>
          <w:type w:val="bbPlcHdr"/>
        </w:types>
        <w:behaviors>
          <w:behavior w:val="content"/>
        </w:behaviors>
        <w:guid w:val="{38822085-E2A0-4879-8B91-BF335FD7222E}"/>
      </w:docPartPr>
      <w:docPartBody>
        <w:p w:rsidR="00E445D9" w:rsidRDefault="00000000">
          <w:pPr>
            <w:pStyle w:val="6B61ABC386D04867842CEDD1C0A6EED1"/>
          </w:pPr>
          <w:r w:rsidRPr="00B0306F">
            <w:rPr>
              <w:lang w:bidi="sv-SE"/>
            </w:rPr>
            <w:t>Avsnittsrubrik</w:t>
          </w:r>
        </w:p>
      </w:docPartBody>
    </w:docPart>
    <w:docPart>
      <w:docPartPr>
        <w:name w:val="9903F42267C04CE78B2D985600F3C807"/>
        <w:category>
          <w:name w:val="Allmänt"/>
          <w:gallery w:val="placeholder"/>
        </w:category>
        <w:types>
          <w:type w:val="bbPlcHdr"/>
        </w:types>
        <w:behaviors>
          <w:behavior w:val="content"/>
        </w:behaviors>
        <w:guid w:val="{25B0A8CD-F1F4-434D-9F32-D5C61C6E419B}"/>
      </w:docPartPr>
      <w:docPartBody>
        <w:p w:rsidR="00E445D9" w:rsidRDefault="00000000">
          <w:pPr>
            <w:pStyle w:val="9903F42267C04CE78B2D985600F3C807"/>
          </w:pPr>
          <w:r w:rsidRPr="00B0306F">
            <w:rPr>
              <w:lang w:bidi="sv-SE"/>
            </w:rPr>
            <w:t>Lorem ipsum dolor sit amet, consectetur adipiscing elit. Etiam aliquet eu mi quis lacinia. Ut fermentum a magna ut eleifend. Integer convallis suscipit ante eu varius. fdfd</w:t>
          </w:r>
        </w:p>
      </w:docPartBody>
    </w:docPart>
    <w:docPart>
      <w:docPartPr>
        <w:name w:val="EA8A4B3E3F354B7CB22573A1FE59BF37"/>
        <w:category>
          <w:name w:val="Allmänt"/>
          <w:gallery w:val="placeholder"/>
        </w:category>
        <w:types>
          <w:type w:val="bbPlcHdr"/>
        </w:types>
        <w:behaviors>
          <w:behavior w:val="content"/>
        </w:behaviors>
        <w:guid w:val="{A388C9A2-B4F7-48CD-A219-AD2C2297A9D5}"/>
      </w:docPartPr>
      <w:docPartBody>
        <w:p w:rsidR="00E445D9" w:rsidRDefault="00000000">
          <w:pPr>
            <w:pStyle w:val="EA8A4B3E3F354B7CB22573A1FE59BF37"/>
          </w:pPr>
          <w:r w:rsidRPr="00B0306F">
            <w:rPr>
              <w:lang w:bidi="sv-SE"/>
            </w:rPr>
            <w:t>Lorem ipsum suas dolor sit amet, cu option tritani ius possim aperiri.</w:t>
          </w:r>
        </w:p>
      </w:docPartBody>
    </w:docPart>
    <w:docPart>
      <w:docPartPr>
        <w:name w:val="AF1BCA376A14442B9DD424BAC8DE17DC"/>
        <w:category>
          <w:name w:val="Allmänt"/>
          <w:gallery w:val="placeholder"/>
        </w:category>
        <w:types>
          <w:type w:val="bbPlcHdr"/>
        </w:types>
        <w:behaviors>
          <w:behavior w:val="content"/>
        </w:behaviors>
        <w:guid w:val="{87B4563E-59EF-4CEA-8F94-6381A61F73CA}"/>
      </w:docPartPr>
      <w:docPartBody>
        <w:p w:rsidR="00E445D9" w:rsidRDefault="00000000">
          <w:pPr>
            <w:pStyle w:val="AF1BCA376A14442B9DD424BAC8DE17DC"/>
          </w:pPr>
          <w:r w:rsidRPr="00B0306F">
            <w:rPr>
              <w:lang w:bidi="sv-SE"/>
            </w:rPr>
            <w:t>Bildtext: 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Punktlista"/>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386736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7A"/>
    <w:rsid w:val="0002767A"/>
    <w:rsid w:val="00624FF2"/>
    <w:rsid w:val="00E445D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164BEBABDFBC41AB92845EF21EFFCA0C">
    <w:name w:val="164BEBABDFBC41AB92845EF21EFFCA0C"/>
  </w:style>
  <w:style w:type="paragraph" w:customStyle="1" w:styleId="DF3A571CADD34A2399306AD18F5CD4D5">
    <w:name w:val="DF3A571CADD34A2399306AD18F5CD4D5"/>
  </w:style>
  <w:style w:type="paragraph" w:customStyle="1" w:styleId="E515BECC62DF4F499DABB25628B873DA">
    <w:name w:val="E515BECC62DF4F499DABB25628B873DA"/>
  </w:style>
  <w:style w:type="paragraph" w:customStyle="1" w:styleId="8A7B558AB90E44E8885056B0F76F0453">
    <w:name w:val="8A7B558AB90E44E8885056B0F76F0453"/>
  </w:style>
  <w:style w:type="paragraph" w:customStyle="1" w:styleId="5CA7B157E26247159FCDA40F43222113">
    <w:name w:val="5CA7B157E26247159FCDA40F43222113"/>
  </w:style>
  <w:style w:type="paragraph" w:customStyle="1" w:styleId="FF7ABA9F6E744153AFB8CC4872AA6E77">
    <w:name w:val="FF7ABA9F6E744153AFB8CC4872AA6E77"/>
  </w:style>
  <w:style w:type="paragraph" w:customStyle="1" w:styleId="266CE98D4BB74AF6AC6701C280D52E47">
    <w:name w:val="266CE98D4BB74AF6AC6701C280D52E47"/>
  </w:style>
  <w:style w:type="paragraph" w:customStyle="1" w:styleId="C641316C0EAC4930AC21524629662C51">
    <w:name w:val="C641316C0EAC4930AC21524629662C51"/>
  </w:style>
  <w:style w:type="paragraph" w:styleId="Citat">
    <w:name w:val="Quote"/>
    <w:basedOn w:val="Normal"/>
    <w:next w:val="Normal"/>
    <w:link w:val="CitatChar"/>
    <w:uiPriority w:val="29"/>
    <w:qFormat/>
    <w:pPr>
      <w:spacing w:after="0"/>
      <w:jc w:val="center"/>
    </w:pPr>
    <w:rPr>
      <w:rFonts w:eastAsiaTheme="minorHAnsi"/>
      <w:i/>
      <w:color w:val="FFFFFF" w:themeColor="background1"/>
      <w:sz w:val="36"/>
      <w:szCs w:val="36"/>
      <w:lang w:eastAsia="en-US"/>
    </w:rPr>
  </w:style>
  <w:style w:type="character" w:customStyle="1" w:styleId="CitatChar">
    <w:name w:val="Citat Char"/>
    <w:basedOn w:val="Standardstycketeckensnitt"/>
    <w:link w:val="Citat"/>
    <w:uiPriority w:val="29"/>
    <w:rPr>
      <w:rFonts w:eastAsiaTheme="minorHAnsi"/>
      <w:i/>
      <w:color w:val="FFFFFF" w:themeColor="background1"/>
      <w:sz w:val="36"/>
      <w:szCs w:val="36"/>
      <w:lang w:eastAsia="en-US"/>
    </w:rPr>
  </w:style>
  <w:style w:type="paragraph" w:customStyle="1" w:styleId="1C3E1B3F34D7461B9F622DA8595E1D70">
    <w:name w:val="1C3E1B3F34D7461B9F622DA8595E1D70"/>
  </w:style>
  <w:style w:type="paragraph" w:customStyle="1" w:styleId="4EB7581862024190B4113F0A3D6A2C81">
    <w:name w:val="4EB7581862024190B4113F0A3D6A2C81"/>
  </w:style>
  <w:style w:type="paragraph" w:customStyle="1" w:styleId="19F579A490AD4B0E8B0D08D3004BA6B8">
    <w:name w:val="19F579A490AD4B0E8B0D08D3004BA6B8"/>
  </w:style>
  <w:style w:type="paragraph" w:customStyle="1" w:styleId="FA918633C2574621A0D27FCEE307FA5E">
    <w:name w:val="FA918633C2574621A0D27FCEE307FA5E"/>
  </w:style>
  <w:style w:type="paragraph" w:customStyle="1" w:styleId="A331709C5D7D48F0BEA20A20B5AFE3F2">
    <w:name w:val="A331709C5D7D48F0BEA20A20B5AFE3F2"/>
  </w:style>
  <w:style w:type="paragraph" w:customStyle="1" w:styleId="453A2802231B428B958CDA30AEC579BB">
    <w:name w:val="453A2802231B428B958CDA30AEC579BB"/>
  </w:style>
  <w:style w:type="paragraph" w:customStyle="1" w:styleId="6C40AFB62C2642AE93B20B1FA8536CA3">
    <w:name w:val="6C40AFB62C2642AE93B20B1FA8536CA3"/>
  </w:style>
  <w:style w:type="paragraph" w:customStyle="1" w:styleId="5B0C6C06CCDE49478A8124FDE72DC533">
    <w:name w:val="5B0C6C06CCDE49478A8124FDE72DC533"/>
  </w:style>
  <w:style w:type="paragraph" w:customStyle="1" w:styleId="AE07763F132A491199C93B7A41BE5668">
    <w:name w:val="AE07763F132A491199C93B7A41BE5668"/>
  </w:style>
  <w:style w:type="paragraph" w:customStyle="1" w:styleId="62BE2E665C10457BA1D4F568F81A4D8D">
    <w:name w:val="62BE2E665C10457BA1D4F568F81A4D8D"/>
  </w:style>
  <w:style w:type="paragraph" w:customStyle="1" w:styleId="E0BC421854C94EB38949BEA5E0FE3391">
    <w:name w:val="E0BC421854C94EB38949BEA5E0FE3391"/>
  </w:style>
  <w:style w:type="paragraph" w:customStyle="1" w:styleId="07C97469A5644BAEAECABA61400BE666">
    <w:name w:val="07C97469A5644BAEAECABA61400BE666"/>
  </w:style>
  <w:style w:type="paragraph" w:styleId="Punktlista">
    <w:name w:val="List Bullet"/>
    <w:basedOn w:val="Liststycke"/>
    <w:uiPriority w:val="99"/>
    <w:qFormat/>
    <w:pPr>
      <w:numPr>
        <w:numId w:val="1"/>
      </w:numPr>
      <w:ind w:left="426" w:hanging="426"/>
    </w:pPr>
    <w:rPr>
      <w:rFonts w:eastAsiaTheme="minorHAnsi"/>
      <w:color w:val="595959" w:themeColor="text1" w:themeTint="A6"/>
      <w:lang w:eastAsia="en-US"/>
    </w:rPr>
  </w:style>
  <w:style w:type="paragraph" w:styleId="Liststycke">
    <w:name w:val="List Paragraph"/>
    <w:basedOn w:val="Normal"/>
    <w:uiPriority w:val="34"/>
    <w:qFormat/>
    <w:pPr>
      <w:ind w:left="720"/>
      <w:contextualSpacing/>
    </w:pPr>
  </w:style>
  <w:style w:type="paragraph" w:customStyle="1" w:styleId="AEA1304A76534CD69B97F97571FC5EB2">
    <w:name w:val="AEA1304A76534CD69B97F97571FC5EB2"/>
  </w:style>
  <w:style w:type="paragraph" w:customStyle="1" w:styleId="806BB800CB8049C3A4913D09B54C1B07">
    <w:name w:val="806BB800CB8049C3A4913D09B54C1B07"/>
  </w:style>
  <w:style w:type="paragraph" w:customStyle="1" w:styleId="FA5AE1812F0E4654B0D665F56194782F">
    <w:name w:val="FA5AE1812F0E4654B0D665F56194782F"/>
  </w:style>
  <w:style w:type="paragraph" w:customStyle="1" w:styleId="0A31543715984237A0EA93EA14F218BD">
    <w:name w:val="0A31543715984237A0EA93EA14F218BD"/>
  </w:style>
  <w:style w:type="paragraph" w:customStyle="1" w:styleId="F6D0A2D8608E494B829090B0A6829B48">
    <w:name w:val="F6D0A2D8608E494B829090B0A6829B48"/>
  </w:style>
  <w:style w:type="paragraph" w:customStyle="1" w:styleId="C77AA1891C8049619571891F7D767F97">
    <w:name w:val="C77AA1891C8049619571891F7D767F97"/>
  </w:style>
  <w:style w:type="paragraph" w:customStyle="1" w:styleId="F9CEDD2DCEEB497D8A60AE390DEE1089">
    <w:name w:val="F9CEDD2DCEEB497D8A60AE390DEE1089"/>
  </w:style>
  <w:style w:type="paragraph" w:customStyle="1" w:styleId="76FA31177B9B4EDBBC6BB09D5173593F">
    <w:name w:val="76FA31177B9B4EDBBC6BB09D5173593F"/>
  </w:style>
  <w:style w:type="paragraph" w:customStyle="1" w:styleId="6B61ABC386D04867842CEDD1C0A6EED1">
    <w:name w:val="6B61ABC386D04867842CEDD1C0A6EED1"/>
  </w:style>
  <w:style w:type="paragraph" w:customStyle="1" w:styleId="9903F42267C04CE78B2D985600F3C807">
    <w:name w:val="9903F42267C04CE78B2D985600F3C807"/>
  </w:style>
  <w:style w:type="paragraph" w:customStyle="1" w:styleId="EA8A4B3E3F354B7CB22573A1FE59BF37">
    <w:name w:val="EA8A4B3E3F354B7CB22573A1FE59BF37"/>
  </w:style>
  <w:style w:type="paragraph" w:customStyle="1" w:styleId="EAC217AB30204D04A84EB9FBCCEC8586">
    <w:name w:val="EAC217AB30204D04A84EB9FBCCEC8586"/>
  </w:style>
  <w:style w:type="paragraph" w:customStyle="1" w:styleId="C8DCBBAE08B949BCB4E0A7E6FB8B9619">
    <w:name w:val="C8DCBBAE08B949BCB4E0A7E6FB8B9619"/>
  </w:style>
  <w:style w:type="paragraph" w:customStyle="1" w:styleId="AF1BCA376A14442B9DD424BAC8DE17DC">
    <w:name w:val="AF1BCA376A14442B9DD424BAC8DE17DC"/>
  </w:style>
  <w:style w:type="paragraph" w:customStyle="1" w:styleId="9D9E73AEC1F841DD8C2AC97F68F60443">
    <w:name w:val="9D9E73AEC1F841DD8C2AC97F68F60443"/>
  </w:style>
  <w:style w:type="paragraph" w:customStyle="1" w:styleId="7B062EAE4D6F4F84950C3C249BD144E7">
    <w:name w:val="7B062EAE4D6F4F84950C3C249BD144E7"/>
  </w:style>
  <w:style w:type="paragraph" w:customStyle="1" w:styleId="D062F3F1CB004C7CB68C58BA1BDA1634">
    <w:name w:val="D062F3F1CB004C7CB68C58BA1BDA1634"/>
  </w:style>
  <w:style w:type="character" w:customStyle="1" w:styleId="tecken">
    <w:name w:val="tecken"/>
    <w:basedOn w:val="Standardstycketeckensnitt"/>
    <w:link w:val="Citat8"/>
    <w:rPr>
      <w:rFonts w:eastAsiaTheme="minorHAnsi"/>
      <w:i/>
      <w:color w:val="70AD47" w:themeColor="accent6"/>
      <w:sz w:val="36"/>
    </w:rPr>
  </w:style>
  <w:style w:type="paragraph" w:customStyle="1" w:styleId="Citat8">
    <w:name w:val="Citat 8"/>
    <w:basedOn w:val="Normal"/>
    <w:link w:val="tecken"/>
    <w:qFormat/>
    <w:pPr>
      <w:spacing w:after="0"/>
      <w:jc w:val="center"/>
    </w:pPr>
    <w:rPr>
      <w:rFonts w:eastAsiaTheme="minorHAnsi"/>
      <w:i/>
      <w:color w:val="70AD47" w:themeColor="accent6"/>
      <w:sz w:val="36"/>
    </w:rPr>
  </w:style>
  <w:style w:type="paragraph" w:customStyle="1" w:styleId="CC6DB840FE524EE1ACC2158311254545">
    <w:name w:val="CC6DB840FE524EE1ACC2158311254545"/>
  </w:style>
  <w:style w:type="paragraph" w:customStyle="1" w:styleId="0DD3895E7F584321B15E20EAAD3450E5">
    <w:name w:val="0DD3895E7F584321B15E20EAAD3450E5"/>
  </w:style>
  <w:style w:type="paragraph" w:customStyle="1" w:styleId="3FD6FCAEC28D41679FBB3B8F53D6AE26">
    <w:name w:val="3FD6FCAEC28D41679FBB3B8F53D6AE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Färgglad elevrapport</Template>
  <TotalTime>0</TotalTime>
  <Pages>6</Pages>
  <Words>650</Words>
  <Characters>3451</Characters>
  <Application>Microsoft Office Word</Application>
  <DocSecurity>0</DocSecurity>
  <Lines>28</Lines>
  <Paragraphs>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2023-03-16T09:09:00Z</dcterms:created>
  <dcterms:modified xsi:type="dcterms:W3CDTF">2023-03-20T13:36:00Z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